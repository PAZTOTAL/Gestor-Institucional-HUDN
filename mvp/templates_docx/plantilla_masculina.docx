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BA853" w14:textId="77777777" w:rsidR="00AF04AA" w:rsidRDefault="00AF04AA" w:rsidP="00AF04A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</w:p>
    <w:p w14:paraId="6BC559F8" w14:textId="77777777" w:rsidR="00AF04AA" w:rsidRDefault="00AF04AA" w:rsidP="00AF04A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  <w:r>
        <w:rPr>
          <w:rFonts w:ascii="Franklin Gothic Medium" w:hAnsi="Franklin Gothic Medium" w:cs="Arial"/>
          <w:b/>
        </w:rPr>
        <w:t>LA PROFESIONAL ESPECIALIZADA DE LA SECCIÓN DE RECURSOS HUMANOS DEL HOSPITAL UNIVERSITARIO DEPARTAMENTAL DE NARIÑO E.S.E.</w:t>
      </w:r>
    </w:p>
    <w:p w14:paraId="0D197123" w14:textId="77777777" w:rsidR="00AF04AA" w:rsidRDefault="00AF04AA" w:rsidP="00AF04A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241610E0" w14:textId="77777777" w:rsidR="00AF04AA" w:rsidRDefault="00AF04AA" w:rsidP="00AF04A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</w:p>
    <w:p w14:paraId="7D922DF3" w14:textId="77777777" w:rsidR="00AF04AA" w:rsidRDefault="00AF04AA" w:rsidP="00AF04A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  <w:r>
        <w:rPr>
          <w:rFonts w:ascii="Franklin Gothic Medium" w:hAnsi="Franklin Gothic Medium" w:cs="Arial"/>
          <w:b/>
        </w:rPr>
        <w:t>CERTIFICA</w:t>
      </w:r>
    </w:p>
    <w:p w14:paraId="6BF9B58A" w14:textId="77777777" w:rsidR="00AF04AA" w:rsidRDefault="00AF04AA" w:rsidP="00AF04A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</w:p>
    <w:p w14:paraId="65B66F7C" w14:textId="31D4EEAF" w:rsidR="00AF04AA" w:rsidRDefault="00AF04AA" w:rsidP="00AF04AA">
      <w:pPr>
        <w:spacing w:line="360" w:lineRule="auto"/>
        <w:jc w:val="both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</w:rPr>
        <w:t>Que el señor, {{nombre}}, identificado con Cédula de Ciudadanía No. {{cedula}}, suscribió contratos de prestación de servicios con el Hospital Universitario Departamental De Nariño ESE, como {{cargo}}, en relación a las asignaciones dispuestas como, según las necesidades de la entidad.</w:t>
      </w:r>
    </w:p>
    <w:p w14:paraId="22DFC7BB" w14:textId="77777777" w:rsidR="00AF04AA" w:rsidRDefault="00AF04AA" w:rsidP="00AF04AA">
      <w:pPr>
        <w:jc w:val="both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</w:rPr>
        <w:t>De acuerdo a los siguientes contratos que se relacionan:</w:t>
      </w:r>
    </w:p>
    <w:tbl>
      <w:tblPr>
        <w:tblW w:w="945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1828"/>
        <w:gridCol w:w="1709"/>
        <w:gridCol w:w="1741"/>
        <w:gridCol w:w="1754"/>
      </w:tblGrid>
      <w:tr w:rsidR="00604742" w14:paraId="7B65ADD8" w14:textId="77777777" w:rsidTr="00604742">
        <w:trPr>
          <w:trHeight w:val="225"/>
          <w:jc w:val="center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01515" w14:textId="4A4E1DA2" w:rsidR="00604742" w:rsidRDefault="00604742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Numero de contrato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5B0F4" w14:textId="2F53BE24" w:rsidR="00604742" w:rsidRDefault="00604742">
            <w:pPr>
              <w:spacing w:after="0" w:line="240" w:lineRule="auto"/>
              <w:jc w:val="center"/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</w:pPr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F. firma contrato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250D0" w14:textId="414D5222" w:rsidR="00604742" w:rsidRDefault="00604742">
            <w:pPr>
              <w:spacing w:after="0" w:line="240" w:lineRule="auto"/>
              <w:jc w:val="center"/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</w:pPr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F. inicio contrato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3230B" w14:textId="017B3FA0" w:rsidR="00604742" w:rsidRDefault="00604742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F. fin del contrato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40A8D" w14:textId="6080516B" w:rsidR="00604742" w:rsidRDefault="00604742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 xml:space="preserve">Valor contrato </w:t>
            </w:r>
          </w:p>
        </w:tc>
      </w:tr>
      <w:tr w:rsidR="00AF04AA" w14:paraId="03C343AB" w14:textId="77777777" w:rsidTr="00604742">
        <w:trPr>
          <w:trHeight w:val="225"/>
          <w:jc w:val="center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E290C" w14:textId="77777777" w:rsidR="00AF04AA" w:rsidRDefault="00AF04A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{{#contratos</w:t>
            </w:r>
            <w:proofErr w:type="gramStart"/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}}{</w:t>
            </w:r>
            <w:proofErr w:type="gramEnd"/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{contratoNo}}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9A294" w14:textId="77777777" w:rsidR="00AF04AA" w:rsidRDefault="00AF04A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firmaContrato</w:t>
            </w:r>
            <w:proofErr w:type="spellEnd"/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ECCED" w14:textId="77777777" w:rsidR="00AF04AA" w:rsidRDefault="00AF04A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fechaInicio</w:t>
            </w:r>
            <w:proofErr w:type="spellEnd"/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86CAD" w14:textId="77777777" w:rsidR="00AF04AA" w:rsidRDefault="00AF04A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{{</w:t>
            </w:r>
            <w:proofErr w:type="spellStart"/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fechaTerminacion</w:t>
            </w:r>
            <w:proofErr w:type="spellEnd"/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}}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DF4C0" w14:textId="77777777" w:rsidR="00AF04AA" w:rsidRDefault="00AF04A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{{valor</w:t>
            </w:r>
            <w:proofErr w:type="gramStart"/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}}{</w:t>
            </w:r>
            <w:proofErr w:type="gramEnd"/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{/contratos}}</w:t>
            </w:r>
          </w:p>
        </w:tc>
      </w:tr>
    </w:tbl>
    <w:p w14:paraId="77007756" w14:textId="77777777" w:rsidR="00CF758B" w:rsidRDefault="00CF758B" w:rsidP="00AF04AA">
      <w:pPr>
        <w:spacing w:line="360" w:lineRule="auto"/>
        <w:jc w:val="both"/>
        <w:rPr>
          <w:rFonts w:ascii="Franklin Gothic Medium" w:hAnsi="Franklin Gothic Medium" w:cs="Arial"/>
        </w:rPr>
      </w:pPr>
    </w:p>
    <w:p w14:paraId="7E8819FF" w14:textId="778CFE30" w:rsidR="00AF04AA" w:rsidRDefault="00AF04AA" w:rsidP="00AF04AA">
      <w:pPr>
        <w:spacing w:line="360" w:lineRule="auto"/>
        <w:jc w:val="both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</w:rPr>
        <w:t>Se expide la presente certificación a los {{</w:t>
      </w:r>
      <w:proofErr w:type="spellStart"/>
      <w:r>
        <w:rPr>
          <w:rFonts w:ascii="Franklin Gothic Medium" w:hAnsi="Franklin Gothic Medium" w:cs="Arial"/>
        </w:rPr>
        <w:t>dia</w:t>
      </w:r>
      <w:proofErr w:type="spellEnd"/>
      <w:r>
        <w:rPr>
          <w:rFonts w:ascii="Franklin Gothic Medium" w:hAnsi="Franklin Gothic Medium" w:cs="Arial"/>
        </w:rPr>
        <w:t>}} días del mes de {{mes}} del año {{</w:t>
      </w:r>
      <w:proofErr w:type="spellStart"/>
      <w:r>
        <w:rPr>
          <w:rFonts w:ascii="Franklin Gothic Medium" w:hAnsi="Franklin Gothic Medium" w:cs="Arial"/>
        </w:rPr>
        <w:t>anio</w:t>
      </w:r>
      <w:proofErr w:type="spellEnd"/>
      <w:r>
        <w:rPr>
          <w:rFonts w:ascii="Franklin Gothic Medium" w:hAnsi="Franklin Gothic Medium" w:cs="Arial"/>
        </w:rPr>
        <w:t>}}.</w:t>
      </w:r>
    </w:p>
    <w:p w14:paraId="465A4A31" w14:textId="77777777" w:rsidR="00AF04AA" w:rsidRDefault="00AF04AA" w:rsidP="00AF04AA">
      <w:pPr>
        <w:jc w:val="both"/>
        <w:rPr>
          <w:rFonts w:ascii="Franklin Gothic Medium" w:hAnsi="Franklin Gothic Medium" w:cs="Arial"/>
        </w:rPr>
      </w:pPr>
    </w:p>
    <w:p w14:paraId="10DD0BB3" w14:textId="77777777" w:rsidR="00AF04AA" w:rsidRDefault="00AF04AA" w:rsidP="00AF04AA">
      <w:pPr>
        <w:pStyle w:val="Textoindependiente"/>
        <w:spacing w:after="0"/>
        <w:rPr>
          <w:rFonts w:ascii="Franklin Gothic Medium" w:hAnsi="Franklin Gothic Medium" w:cs="Arial"/>
        </w:rPr>
      </w:pPr>
    </w:p>
    <w:p w14:paraId="0B1699F6" w14:textId="77777777" w:rsidR="00AF04AA" w:rsidRDefault="00AF04AA" w:rsidP="00AF04AA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</w:p>
    <w:p w14:paraId="7D1D343A" w14:textId="77777777" w:rsidR="00AF04AA" w:rsidRDefault="00AF04AA" w:rsidP="00AF04AA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>
        <w:rPr>
          <w:rFonts w:ascii="Franklin Gothic Medium" w:hAnsi="Franklin Gothic Medium" w:cs="Arial"/>
          <w:b/>
        </w:rPr>
        <w:t>CLARA LUZ CAICEDO MAYA</w:t>
      </w:r>
    </w:p>
    <w:p w14:paraId="6469884F" w14:textId="77777777" w:rsidR="00AF04AA" w:rsidRDefault="00AF04AA" w:rsidP="00AF04AA">
      <w:pPr>
        <w:spacing w:after="0" w:line="240" w:lineRule="auto"/>
        <w:jc w:val="center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</w:rPr>
        <w:t>Profesional Especializada Recursos Humanos</w:t>
      </w:r>
    </w:p>
    <w:p w14:paraId="3F9F26A0" w14:textId="77777777" w:rsidR="00AF04AA" w:rsidRDefault="00AF04AA" w:rsidP="00AF04AA">
      <w:pPr>
        <w:spacing w:after="0" w:line="240" w:lineRule="auto"/>
        <w:rPr>
          <w:rFonts w:ascii="Franklin Gothic Medium" w:hAnsi="Franklin Gothic Medium" w:cs="Arial"/>
        </w:rPr>
      </w:pPr>
    </w:p>
    <w:p w14:paraId="57999F7E" w14:textId="77777777" w:rsidR="00AF04AA" w:rsidRDefault="00AF04AA" w:rsidP="00AF04AA">
      <w:pPr>
        <w:pStyle w:val="Encabezado"/>
        <w:rPr>
          <w:rFonts w:ascii="Franklin Gothic Medium" w:hAnsi="Franklin Gothic Medium" w:cs="Arial"/>
          <w:sz w:val="16"/>
          <w:szCs w:val="16"/>
        </w:rPr>
      </w:pPr>
      <w:r>
        <w:rPr>
          <w:rFonts w:ascii="Franklin Gothic Medium" w:hAnsi="Franklin Gothic Medium" w:cs="Arial"/>
          <w:sz w:val="16"/>
          <w:szCs w:val="16"/>
        </w:rPr>
        <w:t>Proyecto: MÓNICA BURBANO. - Técnico Administrativo - Recursos Humanos.</w:t>
      </w:r>
    </w:p>
    <w:p w14:paraId="73015904" w14:textId="77777777" w:rsidR="001E6934" w:rsidRPr="00AF04AA" w:rsidRDefault="001E6934" w:rsidP="00AF04AA"/>
    <w:sectPr w:rsidR="001E6934" w:rsidRPr="00AF04AA" w:rsidSect="00A47605">
      <w:headerReference w:type="default" r:id="rId8"/>
      <w:pgSz w:w="12240" w:h="15840"/>
      <w:pgMar w:top="2268" w:right="1701" w:bottom="1814" w:left="1701" w:header="510" w:footer="1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77CC4" w14:textId="77777777" w:rsidR="006B44B0" w:rsidRDefault="006B44B0" w:rsidP="004C3591">
      <w:pPr>
        <w:spacing w:after="0" w:line="240" w:lineRule="auto"/>
      </w:pPr>
      <w:r>
        <w:separator/>
      </w:r>
    </w:p>
  </w:endnote>
  <w:endnote w:type="continuationSeparator" w:id="0">
    <w:p w14:paraId="5F856591" w14:textId="77777777" w:rsidR="006B44B0" w:rsidRDefault="006B44B0" w:rsidP="004C3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9A839" w14:textId="77777777" w:rsidR="006B44B0" w:rsidRDefault="006B44B0" w:rsidP="004C3591">
      <w:pPr>
        <w:spacing w:after="0" w:line="240" w:lineRule="auto"/>
      </w:pPr>
      <w:r>
        <w:separator/>
      </w:r>
    </w:p>
  </w:footnote>
  <w:footnote w:type="continuationSeparator" w:id="0">
    <w:p w14:paraId="159E86FB" w14:textId="77777777" w:rsidR="006B44B0" w:rsidRDefault="006B44B0" w:rsidP="004C3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9801A" w14:textId="77777777" w:rsidR="005D2AA5" w:rsidRDefault="005D2AA5" w:rsidP="00A47605">
    <w:pPr>
      <w:pStyle w:val="Encabezado"/>
      <w:tabs>
        <w:tab w:val="clear" w:pos="4419"/>
        <w:tab w:val="clear" w:pos="8838"/>
        <w:tab w:val="left" w:pos="1695"/>
        <w:tab w:val="left" w:pos="4560"/>
        <w:tab w:val="left" w:pos="6361"/>
      </w:tabs>
    </w:pPr>
    <w:r w:rsidRPr="00950175"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15645562" wp14:editId="452C48F3">
          <wp:simplePos x="0" y="0"/>
          <wp:positionH relativeFrom="margin">
            <wp:posOffset>-1003935</wp:posOffset>
          </wp:positionH>
          <wp:positionV relativeFrom="margin">
            <wp:posOffset>-1335405</wp:posOffset>
          </wp:positionV>
          <wp:extent cx="7762875" cy="9686775"/>
          <wp:effectExtent l="19050" t="0" r="9525" b="0"/>
          <wp:wrapNone/>
          <wp:docPr id="3" name="WordPictureWatermark28792" descr="MEME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8792" descr="MEMEBRE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0174" cy="968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D24788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092C310C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1344973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BD1C660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1F488E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13178C"/>
    <w:multiLevelType w:val="hybridMultilevel"/>
    <w:tmpl w:val="1C9847B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917B54"/>
    <w:multiLevelType w:val="hybridMultilevel"/>
    <w:tmpl w:val="9AAA1208"/>
    <w:lvl w:ilvl="0" w:tplc="A0626058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0CC3DF5"/>
    <w:multiLevelType w:val="hybridMultilevel"/>
    <w:tmpl w:val="0D92140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179332C"/>
    <w:multiLevelType w:val="hybridMultilevel"/>
    <w:tmpl w:val="36F4854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1861CB7"/>
    <w:multiLevelType w:val="hybridMultilevel"/>
    <w:tmpl w:val="C96014D0"/>
    <w:lvl w:ilvl="0" w:tplc="ADFC10DC">
      <w:start w:val="1"/>
      <w:numFmt w:val="decimal"/>
      <w:lvlText w:val="%1."/>
      <w:lvlJc w:val="left"/>
      <w:pPr>
        <w:ind w:left="360" w:hanging="360"/>
      </w:pPr>
      <w:rPr>
        <w:rFonts w:ascii="Franklin Gothic Medium" w:eastAsia="Calibri" w:hAnsi="Franklin Gothic Medium" w:cs="Arial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1C81650"/>
    <w:multiLevelType w:val="hybridMultilevel"/>
    <w:tmpl w:val="783AC0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1EB3E5A"/>
    <w:multiLevelType w:val="hybridMultilevel"/>
    <w:tmpl w:val="E2D0D09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20D4DBE"/>
    <w:multiLevelType w:val="hybridMultilevel"/>
    <w:tmpl w:val="098A56E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30A420E"/>
    <w:multiLevelType w:val="hybridMultilevel"/>
    <w:tmpl w:val="B1022A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5110E8A"/>
    <w:multiLevelType w:val="hybridMultilevel"/>
    <w:tmpl w:val="2F24F84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53B550F"/>
    <w:multiLevelType w:val="hybridMultilevel"/>
    <w:tmpl w:val="639A857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5A1218C"/>
    <w:multiLevelType w:val="hybridMultilevel"/>
    <w:tmpl w:val="8300FE2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72B352C"/>
    <w:multiLevelType w:val="hybridMultilevel"/>
    <w:tmpl w:val="B1F231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3B0343"/>
    <w:multiLevelType w:val="hybridMultilevel"/>
    <w:tmpl w:val="3B44082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78C24F4"/>
    <w:multiLevelType w:val="hybridMultilevel"/>
    <w:tmpl w:val="E4AE7D8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8EC0987"/>
    <w:multiLevelType w:val="hybridMultilevel"/>
    <w:tmpl w:val="BDF269B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A186646"/>
    <w:multiLevelType w:val="hybridMultilevel"/>
    <w:tmpl w:val="406CF29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AD94DAB"/>
    <w:multiLevelType w:val="hybridMultilevel"/>
    <w:tmpl w:val="A468D3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B4D284E"/>
    <w:multiLevelType w:val="hybridMultilevel"/>
    <w:tmpl w:val="3D70512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CB778F2"/>
    <w:multiLevelType w:val="hybridMultilevel"/>
    <w:tmpl w:val="EF14741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CFC4085"/>
    <w:multiLevelType w:val="hybridMultilevel"/>
    <w:tmpl w:val="FBA214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D2277E1"/>
    <w:multiLevelType w:val="hybridMultilevel"/>
    <w:tmpl w:val="4ADC4F1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E1A221E"/>
    <w:multiLevelType w:val="hybridMultilevel"/>
    <w:tmpl w:val="B4D4AD9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E266A28"/>
    <w:multiLevelType w:val="hybridMultilevel"/>
    <w:tmpl w:val="0E58AA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E643412"/>
    <w:multiLevelType w:val="hybridMultilevel"/>
    <w:tmpl w:val="C0E46D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0E7C4B78"/>
    <w:multiLevelType w:val="hybridMultilevel"/>
    <w:tmpl w:val="B3EE53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ED2518A"/>
    <w:multiLevelType w:val="hybridMultilevel"/>
    <w:tmpl w:val="277894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0ED54310"/>
    <w:multiLevelType w:val="hybridMultilevel"/>
    <w:tmpl w:val="33B88FF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F7F3C37"/>
    <w:multiLevelType w:val="hybridMultilevel"/>
    <w:tmpl w:val="1A00CC38"/>
    <w:lvl w:ilvl="0" w:tplc="2F9E0FC4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color w:val="auto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0250564"/>
    <w:multiLevelType w:val="hybridMultilevel"/>
    <w:tmpl w:val="E77E81D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0DB4812"/>
    <w:multiLevelType w:val="hybridMultilevel"/>
    <w:tmpl w:val="935CC7B8"/>
    <w:lvl w:ilvl="0" w:tplc="240A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1180C05"/>
    <w:multiLevelType w:val="hybridMultilevel"/>
    <w:tmpl w:val="B3707D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1D25663"/>
    <w:multiLevelType w:val="hybridMultilevel"/>
    <w:tmpl w:val="A6EC517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122F484C"/>
    <w:multiLevelType w:val="hybridMultilevel"/>
    <w:tmpl w:val="A9CED9F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12F167AE"/>
    <w:multiLevelType w:val="hybridMultilevel"/>
    <w:tmpl w:val="30268CC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3210C8D"/>
    <w:multiLevelType w:val="hybridMultilevel"/>
    <w:tmpl w:val="7350595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4524A59"/>
    <w:multiLevelType w:val="hybridMultilevel"/>
    <w:tmpl w:val="A1F0F8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145F3967"/>
    <w:multiLevelType w:val="hybridMultilevel"/>
    <w:tmpl w:val="C5446E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14F533F6"/>
    <w:multiLevelType w:val="hybridMultilevel"/>
    <w:tmpl w:val="643A6BA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5BB6A58"/>
    <w:multiLevelType w:val="hybridMultilevel"/>
    <w:tmpl w:val="6F7EB89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68C2EF5"/>
    <w:multiLevelType w:val="hybridMultilevel"/>
    <w:tmpl w:val="3C88A7B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7901AFE"/>
    <w:multiLevelType w:val="hybridMultilevel"/>
    <w:tmpl w:val="9530E9C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7D45F77"/>
    <w:multiLevelType w:val="hybridMultilevel"/>
    <w:tmpl w:val="7C5EAD7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7F36B24"/>
    <w:multiLevelType w:val="hybridMultilevel"/>
    <w:tmpl w:val="287A261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195C12A5"/>
    <w:multiLevelType w:val="hybridMultilevel"/>
    <w:tmpl w:val="69BA5E4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19EF1F29"/>
    <w:multiLevelType w:val="hybridMultilevel"/>
    <w:tmpl w:val="0B58A3B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1BC747B8"/>
    <w:multiLevelType w:val="hybridMultilevel"/>
    <w:tmpl w:val="033C791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1C453DBF"/>
    <w:multiLevelType w:val="hybridMultilevel"/>
    <w:tmpl w:val="917EFC9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1CED7871"/>
    <w:multiLevelType w:val="hybridMultilevel"/>
    <w:tmpl w:val="D7FEDA7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D4F0A02"/>
    <w:multiLevelType w:val="hybridMultilevel"/>
    <w:tmpl w:val="948652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1E642959"/>
    <w:multiLevelType w:val="hybridMultilevel"/>
    <w:tmpl w:val="90DE087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E7F2CD9"/>
    <w:multiLevelType w:val="hybridMultilevel"/>
    <w:tmpl w:val="670819B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1F7F04C0"/>
    <w:multiLevelType w:val="hybridMultilevel"/>
    <w:tmpl w:val="B1CC803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1F9B3E49"/>
    <w:multiLevelType w:val="hybridMultilevel"/>
    <w:tmpl w:val="596AA9E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1FF35627"/>
    <w:multiLevelType w:val="hybridMultilevel"/>
    <w:tmpl w:val="C1C2C90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203F43A5"/>
    <w:multiLevelType w:val="hybridMultilevel"/>
    <w:tmpl w:val="F290FE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20632EB1"/>
    <w:multiLevelType w:val="hybridMultilevel"/>
    <w:tmpl w:val="EF28535A"/>
    <w:lvl w:ilvl="0" w:tplc="12466D3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2096555B"/>
    <w:multiLevelType w:val="hybridMultilevel"/>
    <w:tmpl w:val="386C05A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209F27EE"/>
    <w:multiLevelType w:val="hybridMultilevel"/>
    <w:tmpl w:val="4BBAA5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20B60BCE"/>
    <w:multiLevelType w:val="hybridMultilevel"/>
    <w:tmpl w:val="434E96D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21BA25BC"/>
    <w:multiLevelType w:val="hybridMultilevel"/>
    <w:tmpl w:val="DFD0DD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37A45DC"/>
    <w:multiLevelType w:val="hybridMultilevel"/>
    <w:tmpl w:val="72E089C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23ED6FBE"/>
    <w:multiLevelType w:val="hybridMultilevel"/>
    <w:tmpl w:val="CE4A92E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40C1EA1"/>
    <w:multiLevelType w:val="hybridMultilevel"/>
    <w:tmpl w:val="9446C15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4285DD1"/>
    <w:multiLevelType w:val="hybridMultilevel"/>
    <w:tmpl w:val="AF2CAE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491072C"/>
    <w:multiLevelType w:val="multilevel"/>
    <w:tmpl w:val="C51EB2B2"/>
    <w:lvl w:ilvl="0">
      <w:start w:val="7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547"/>
      <w:numFmt w:val="decimal"/>
      <w:lvlText w:val="%1.%2"/>
      <w:lvlJc w:val="left"/>
      <w:pPr>
        <w:ind w:left="1117" w:hanging="780"/>
      </w:pPr>
      <w:rPr>
        <w:rFonts w:hint="default"/>
      </w:rPr>
    </w:lvl>
    <w:lvl w:ilvl="2">
      <w:start w:val="880"/>
      <w:numFmt w:val="decimal"/>
      <w:lvlText w:val="%1.%2.%3"/>
      <w:lvlJc w:val="left"/>
      <w:pPr>
        <w:ind w:left="1454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36" w:hanging="1440"/>
      </w:pPr>
      <w:rPr>
        <w:rFonts w:hint="default"/>
      </w:rPr>
    </w:lvl>
  </w:abstractNum>
  <w:abstractNum w:abstractNumId="71" w15:restartNumberingAfterBreak="0">
    <w:nsid w:val="24B60BAB"/>
    <w:multiLevelType w:val="hybridMultilevel"/>
    <w:tmpl w:val="A67A06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259E4F94"/>
    <w:multiLevelType w:val="hybridMultilevel"/>
    <w:tmpl w:val="63BA53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267D3E6A"/>
    <w:multiLevelType w:val="hybridMultilevel"/>
    <w:tmpl w:val="797C07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7935F56"/>
    <w:multiLevelType w:val="hybridMultilevel"/>
    <w:tmpl w:val="724EB4D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27A05D9F"/>
    <w:multiLevelType w:val="hybridMultilevel"/>
    <w:tmpl w:val="AD60A6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28B0307B"/>
    <w:multiLevelType w:val="hybridMultilevel"/>
    <w:tmpl w:val="F10E37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299A45AA"/>
    <w:multiLevelType w:val="hybridMultilevel"/>
    <w:tmpl w:val="5964E9D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2B5754E3"/>
    <w:multiLevelType w:val="hybridMultilevel"/>
    <w:tmpl w:val="A3C2E2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2B7C7698"/>
    <w:multiLevelType w:val="hybridMultilevel"/>
    <w:tmpl w:val="FE0EEB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2B7D076A"/>
    <w:multiLevelType w:val="hybridMultilevel"/>
    <w:tmpl w:val="0EA2CCA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2B9829C7"/>
    <w:multiLevelType w:val="hybridMultilevel"/>
    <w:tmpl w:val="F70080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2BB044BD"/>
    <w:multiLevelType w:val="hybridMultilevel"/>
    <w:tmpl w:val="A88C92B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2D14254A"/>
    <w:multiLevelType w:val="hybridMultilevel"/>
    <w:tmpl w:val="AB324C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2D6C3C09"/>
    <w:multiLevelType w:val="hybridMultilevel"/>
    <w:tmpl w:val="3B44082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2D722BC7"/>
    <w:multiLevelType w:val="hybridMultilevel"/>
    <w:tmpl w:val="91366D8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2E901318"/>
    <w:multiLevelType w:val="hybridMultilevel"/>
    <w:tmpl w:val="72EA0EB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2EC461DC"/>
    <w:multiLevelType w:val="hybridMultilevel"/>
    <w:tmpl w:val="228A666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2EEF3C3E"/>
    <w:multiLevelType w:val="hybridMultilevel"/>
    <w:tmpl w:val="4AD8B47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2EF360B4"/>
    <w:multiLevelType w:val="hybridMultilevel"/>
    <w:tmpl w:val="CA48BDA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2F70072B"/>
    <w:multiLevelType w:val="hybridMultilevel"/>
    <w:tmpl w:val="D43EE20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2F836ED9"/>
    <w:multiLevelType w:val="hybridMultilevel"/>
    <w:tmpl w:val="EF4276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309C1B06"/>
    <w:multiLevelType w:val="multilevel"/>
    <w:tmpl w:val="E81C20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12"/>
      <w:numFmt w:val="decimal"/>
      <w:isLgl/>
      <w:lvlText w:val="%1.%2"/>
      <w:lvlJc w:val="left"/>
      <w:pPr>
        <w:ind w:left="1207" w:hanging="825"/>
      </w:pPr>
      <w:rPr>
        <w:rFonts w:hint="default"/>
      </w:rPr>
    </w:lvl>
    <w:lvl w:ilvl="2">
      <w:start w:val="707"/>
      <w:numFmt w:val="decimal"/>
      <w:isLgl/>
      <w:lvlText w:val="%1.%2.%3"/>
      <w:lvlJc w:val="left"/>
      <w:pPr>
        <w:ind w:left="1589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71" w:hanging="8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96" w:hanging="1440"/>
      </w:pPr>
      <w:rPr>
        <w:rFonts w:hint="default"/>
      </w:rPr>
    </w:lvl>
  </w:abstractNum>
  <w:abstractNum w:abstractNumId="93" w15:restartNumberingAfterBreak="0">
    <w:nsid w:val="30CC2E97"/>
    <w:multiLevelType w:val="hybridMultilevel"/>
    <w:tmpl w:val="398E8D0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0FF7369"/>
    <w:multiLevelType w:val="hybridMultilevel"/>
    <w:tmpl w:val="F4BA49B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315A1290"/>
    <w:multiLevelType w:val="hybridMultilevel"/>
    <w:tmpl w:val="9A8A24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316E0E25"/>
    <w:multiLevelType w:val="hybridMultilevel"/>
    <w:tmpl w:val="FA263AE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32E95033"/>
    <w:multiLevelType w:val="hybridMultilevel"/>
    <w:tmpl w:val="1B3661F6"/>
    <w:lvl w:ilvl="0" w:tplc="D086297E">
      <w:start w:val="1"/>
      <w:numFmt w:val="decimal"/>
      <w:lvlText w:val="%1."/>
      <w:lvlJc w:val="left"/>
      <w:pPr>
        <w:ind w:left="360" w:hanging="360"/>
      </w:pPr>
      <w:rPr>
        <w:rFonts w:ascii="Franklin Gothic Medium" w:hAnsi="Franklin Gothic Medium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33255315"/>
    <w:multiLevelType w:val="hybridMultilevel"/>
    <w:tmpl w:val="58E22D7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345611E5"/>
    <w:multiLevelType w:val="hybridMultilevel"/>
    <w:tmpl w:val="CFAA25D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34CA5E67"/>
    <w:multiLevelType w:val="hybridMultilevel"/>
    <w:tmpl w:val="A72CB60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35025D49"/>
    <w:multiLevelType w:val="hybridMultilevel"/>
    <w:tmpl w:val="59FA2F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35F81C8F"/>
    <w:multiLevelType w:val="hybridMultilevel"/>
    <w:tmpl w:val="92A2F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361B7426"/>
    <w:multiLevelType w:val="hybridMultilevel"/>
    <w:tmpl w:val="D5BA021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36B57781"/>
    <w:multiLevelType w:val="hybridMultilevel"/>
    <w:tmpl w:val="EC922A3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370C7DD7"/>
    <w:multiLevelType w:val="hybridMultilevel"/>
    <w:tmpl w:val="A8F08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375B61DE"/>
    <w:multiLevelType w:val="hybridMultilevel"/>
    <w:tmpl w:val="D1E4B13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381D62EA"/>
    <w:multiLevelType w:val="hybridMultilevel"/>
    <w:tmpl w:val="F57C26A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38DE631C"/>
    <w:multiLevelType w:val="hybridMultilevel"/>
    <w:tmpl w:val="EB64E378"/>
    <w:lvl w:ilvl="0" w:tplc="BF327BA6">
      <w:start w:val="4"/>
      <w:numFmt w:val="decimal"/>
      <w:lvlText w:val="%1."/>
      <w:lvlJc w:val="left"/>
      <w:pPr>
        <w:ind w:left="360" w:hanging="360"/>
      </w:pPr>
      <w:rPr>
        <w:rFonts w:eastAsia="Times New Roman" w:cs="Courier New"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38FE27D2"/>
    <w:multiLevelType w:val="hybridMultilevel"/>
    <w:tmpl w:val="CAFCC1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39E4234E"/>
    <w:multiLevelType w:val="hybridMultilevel"/>
    <w:tmpl w:val="0D8C0B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3A325D1F"/>
    <w:multiLevelType w:val="hybridMultilevel"/>
    <w:tmpl w:val="2076A1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3A4524E1"/>
    <w:multiLevelType w:val="hybridMultilevel"/>
    <w:tmpl w:val="0902EC8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3B3100EA"/>
    <w:multiLevelType w:val="hybridMultilevel"/>
    <w:tmpl w:val="9BFC812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3CC466AE"/>
    <w:multiLevelType w:val="hybridMultilevel"/>
    <w:tmpl w:val="7CF2DAB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3CD5091D"/>
    <w:multiLevelType w:val="hybridMultilevel"/>
    <w:tmpl w:val="92DC7C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3CDE4DE3"/>
    <w:multiLevelType w:val="hybridMultilevel"/>
    <w:tmpl w:val="6CB48D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D9243CB"/>
    <w:multiLevelType w:val="hybridMultilevel"/>
    <w:tmpl w:val="1C3EDB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3DD14866"/>
    <w:multiLevelType w:val="hybridMultilevel"/>
    <w:tmpl w:val="877E626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3EB01F5E"/>
    <w:multiLevelType w:val="hybridMultilevel"/>
    <w:tmpl w:val="93A6E3B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3F75204F"/>
    <w:multiLevelType w:val="hybridMultilevel"/>
    <w:tmpl w:val="B7EEA8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419D6B3C"/>
    <w:multiLevelType w:val="hybridMultilevel"/>
    <w:tmpl w:val="2FCCF0A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41B50DAE"/>
    <w:multiLevelType w:val="hybridMultilevel"/>
    <w:tmpl w:val="DD4E973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42627181"/>
    <w:multiLevelType w:val="hybridMultilevel"/>
    <w:tmpl w:val="DF2407E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43AC60C0"/>
    <w:multiLevelType w:val="hybridMultilevel"/>
    <w:tmpl w:val="67DA9E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6271B35"/>
    <w:multiLevelType w:val="hybridMultilevel"/>
    <w:tmpl w:val="0280608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47007F9B"/>
    <w:multiLevelType w:val="hybridMultilevel"/>
    <w:tmpl w:val="7C5A195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48442035"/>
    <w:multiLevelType w:val="hybridMultilevel"/>
    <w:tmpl w:val="3394FA7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48621F20"/>
    <w:multiLevelType w:val="hybridMultilevel"/>
    <w:tmpl w:val="D45C6CF2"/>
    <w:lvl w:ilvl="0" w:tplc="129E771C">
      <w:start w:val="1"/>
      <w:numFmt w:val="decimal"/>
      <w:lvlText w:val="%1."/>
      <w:lvlJc w:val="left"/>
      <w:pPr>
        <w:ind w:left="360" w:hanging="360"/>
      </w:pPr>
      <w:rPr>
        <w:rFonts w:ascii="Franklin Gothic Medium" w:hAnsi="Franklin Gothic Medium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48CF62DD"/>
    <w:multiLevelType w:val="hybridMultilevel"/>
    <w:tmpl w:val="394C6EB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492C70D2"/>
    <w:multiLevelType w:val="hybridMultilevel"/>
    <w:tmpl w:val="32FC38F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495204FE"/>
    <w:multiLevelType w:val="hybridMultilevel"/>
    <w:tmpl w:val="2E18942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4ADD5027"/>
    <w:multiLevelType w:val="hybridMultilevel"/>
    <w:tmpl w:val="9000BDF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4B4B3C7E"/>
    <w:multiLevelType w:val="hybridMultilevel"/>
    <w:tmpl w:val="A2F883A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4B8F7D7C"/>
    <w:multiLevelType w:val="hybridMultilevel"/>
    <w:tmpl w:val="AD8C65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CC96E40"/>
    <w:multiLevelType w:val="hybridMultilevel"/>
    <w:tmpl w:val="F516E50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4E572004"/>
    <w:multiLevelType w:val="hybridMultilevel"/>
    <w:tmpl w:val="924AC1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4F622434"/>
    <w:multiLevelType w:val="hybridMultilevel"/>
    <w:tmpl w:val="9360420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50620936"/>
    <w:multiLevelType w:val="hybridMultilevel"/>
    <w:tmpl w:val="2EBA1C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0922DF0"/>
    <w:multiLevelType w:val="hybridMultilevel"/>
    <w:tmpl w:val="0362110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51EE5DC1"/>
    <w:multiLevelType w:val="hybridMultilevel"/>
    <w:tmpl w:val="16C03D7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53D30B8B"/>
    <w:multiLevelType w:val="hybridMultilevel"/>
    <w:tmpl w:val="78667CD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53F7747F"/>
    <w:multiLevelType w:val="hybridMultilevel"/>
    <w:tmpl w:val="135C387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53FF17D5"/>
    <w:multiLevelType w:val="hybridMultilevel"/>
    <w:tmpl w:val="61AECA7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55061263"/>
    <w:multiLevelType w:val="hybridMultilevel"/>
    <w:tmpl w:val="0E9CB43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55126088"/>
    <w:multiLevelType w:val="hybridMultilevel"/>
    <w:tmpl w:val="AEF4775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56204529"/>
    <w:multiLevelType w:val="hybridMultilevel"/>
    <w:tmpl w:val="D1E6F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56387D17"/>
    <w:multiLevelType w:val="hybridMultilevel"/>
    <w:tmpl w:val="F482A13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56414867"/>
    <w:multiLevelType w:val="hybridMultilevel"/>
    <w:tmpl w:val="E5FA27A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57A93FB4"/>
    <w:multiLevelType w:val="hybridMultilevel"/>
    <w:tmpl w:val="B25046A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58B26DEA"/>
    <w:multiLevelType w:val="hybridMultilevel"/>
    <w:tmpl w:val="8FE00A4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59111CEA"/>
    <w:multiLevelType w:val="hybridMultilevel"/>
    <w:tmpl w:val="9A10EC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5A7501EF"/>
    <w:multiLevelType w:val="hybridMultilevel"/>
    <w:tmpl w:val="5AC80C7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5AD1575E"/>
    <w:multiLevelType w:val="hybridMultilevel"/>
    <w:tmpl w:val="83B8A3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5AF66743"/>
    <w:multiLevelType w:val="hybridMultilevel"/>
    <w:tmpl w:val="EA6E3C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5B051B66"/>
    <w:multiLevelType w:val="hybridMultilevel"/>
    <w:tmpl w:val="32F8C00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5C2415B8"/>
    <w:multiLevelType w:val="hybridMultilevel"/>
    <w:tmpl w:val="E354A85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 w15:restartNumberingAfterBreak="0">
    <w:nsid w:val="5C6258E0"/>
    <w:multiLevelType w:val="hybridMultilevel"/>
    <w:tmpl w:val="C35E85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5D0C589A"/>
    <w:multiLevelType w:val="hybridMultilevel"/>
    <w:tmpl w:val="CC5CA21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 w15:restartNumberingAfterBreak="0">
    <w:nsid w:val="5D183298"/>
    <w:multiLevelType w:val="hybridMultilevel"/>
    <w:tmpl w:val="3EF0E40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5D1C493A"/>
    <w:multiLevelType w:val="hybridMultilevel"/>
    <w:tmpl w:val="59FA2F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5D1D6540"/>
    <w:multiLevelType w:val="hybridMultilevel"/>
    <w:tmpl w:val="7C1CD0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5DD752FA"/>
    <w:multiLevelType w:val="hybridMultilevel"/>
    <w:tmpl w:val="3CFC0DE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5EBF1C65"/>
    <w:multiLevelType w:val="multilevel"/>
    <w:tmpl w:val="A2B81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4" w15:restartNumberingAfterBreak="0">
    <w:nsid w:val="5F6459CE"/>
    <w:multiLevelType w:val="hybridMultilevel"/>
    <w:tmpl w:val="FD4AA2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 w15:restartNumberingAfterBreak="0">
    <w:nsid w:val="5FAC0D1F"/>
    <w:multiLevelType w:val="hybridMultilevel"/>
    <w:tmpl w:val="04881E3E"/>
    <w:lvl w:ilvl="0" w:tplc="58984B16">
      <w:start w:val="1"/>
      <w:numFmt w:val="decimal"/>
      <w:lvlText w:val="%1."/>
      <w:lvlJc w:val="left"/>
      <w:pPr>
        <w:ind w:left="360" w:hanging="360"/>
      </w:pPr>
      <w:rPr>
        <w:rFonts w:cs="Arial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60736E7C"/>
    <w:multiLevelType w:val="hybridMultilevel"/>
    <w:tmpl w:val="D562A4A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60EC7A48"/>
    <w:multiLevelType w:val="hybridMultilevel"/>
    <w:tmpl w:val="013A6C7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 w15:restartNumberingAfterBreak="0">
    <w:nsid w:val="61DB563C"/>
    <w:multiLevelType w:val="hybridMultilevel"/>
    <w:tmpl w:val="038A3D6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624650C2"/>
    <w:multiLevelType w:val="hybridMultilevel"/>
    <w:tmpl w:val="F6FE0EA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 w15:restartNumberingAfterBreak="0">
    <w:nsid w:val="626B60BB"/>
    <w:multiLevelType w:val="hybridMultilevel"/>
    <w:tmpl w:val="963AB38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637724B2"/>
    <w:multiLevelType w:val="hybridMultilevel"/>
    <w:tmpl w:val="A484FC5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639D414F"/>
    <w:multiLevelType w:val="hybridMultilevel"/>
    <w:tmpl w:val="8AA2D5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646E0C35"/>
    <w:multiLevelType w:val="hybridMultilevel"/>
    <w:tmpl w:val="88300D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5B22709"/>
    <w:multiLevelType w:val="hybridMultilevel"/>
    <w:tmpl w:val="95C8B9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65B4745A"/>
    <w:multiLevelType w:val="hybridMultilevel"/>
    <w:tmpl w:val="893E7B5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65DC72B2"/>
    <w:multiLevelType w:val="hybridMultilevel"/>
    <w:tmpl w:val="A9E8C19C"/>
    <w:lvl w:ilvl="0" w:tplc="24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7" w15:restartNumberingAfterBreak="0">
    <w:nsid w:val="66BF6F03"/>
    <w:multiLevelType w:val="hybridMultilevel"/>
    <w:tmpl w:val="9764582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66D07BC8"/>
    <w:multiLevelType w:val="hybridMultilevel"/>
    <w:tmpl w:val="00109E7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67015740"/>
    <w:multiLevelType w:val="hybridMultilevel"/>
    <w:tmpl w:val="1C066B1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67334C8C"/>
    <w:multiLevelType w:val="hybridMultilevel"/>
    <w:tmpl w:val="A836B53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68A1394E"/>
    <w:multiLevelType w:val="hybridMultilevel"/>
    <w:tmpl w:val="8BD6FE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2" w15:restartNumberingAfterBreak="0">
    <w:nsid w:val="69C27A3D"/>
    <w:multiLevelType w:val="multilevel"/>
    <w:tmpl w:val="A43ACF82"/>
    <w:lvl w:ilvl="0">
      <w:start w:val="9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03"/>
      <w:numFmt w:val="decimal"/>
      <w:lvlText w:val="%1.%2"/>
      <w:lvlJc w:val="left"/>
      <w:pPr>
        <w:ind w:left="1140" w:hanging="825"/>
      </w:pPr>
      <w:rPr>
        <w:rFonts w:hint="default"/>
      </w:rPr>
    </w:lvl>
    <w:lvl w:ilvl="2">
      <w:start w:val="600"/>
      <w:numFmt w:val="decimal"/>
      <w:lvlText w:val="%1.%2.%3"/>
      <w:lvlJc w:val="left"/>
      <w:pPr>
        <w:ind w:left="145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0" w:hanging="8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183" w15:restartNumberingAfterBreak="0">
    <w:nsid w:val="6A1D32D3"/>
    <w:multiLevelType w:val="hybridMultilevel"/>
    <w:tmpl w:val="328C6FF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6A674431"/>
    <w:multiLevelType w:val="hybridMultilevel"/>
    <w:tmpl w:val="7B02669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6A9F2DE7"/>
    <w:multiLevelType w:val="hybridMultilevel"/>
    <w:tmpl w:val="60A64F1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6C3913F6"/>
    <w:multiLevelType w:val="hybridMultilevel"/>
    <w:tmpl w:val="5D6A2F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6C4A29B9"/>
    <w:multiLevelType w:val="hybridMultilevel"/>
    <w:tmpl w:val="E94A572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6CEE3B3F"/>
    <w:multiLevelType w:val="hybridMultilevel"/>
    <w:tmpl w:val="865AD2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6D3F4E4F"/>
    <w:multiLevelType w:val="hybridMultilevel"/>
    <w:tmpl w:val="33CC6354"/>
    <w:lvl w:ilvl="0" w:tplc="240A000F">
      <w:start w:val="1"/>
      <w:numFmt w:val="decimal"/>
      <w:lvlText w:val="%1."/>
      <w:lvlJc w:val="left"/>
      <w:pPr>
        <w:ind w:left="27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460" w:hanging="360"/>
      </w:pPr>
    </w:lvl>
    <w:lvl w:ilvl="2" w:tplc="240A001B" w:tentative="1">
      <w:start w:val="1"/>
      <w:numFmt w:val="lowerRoman"/>
      <w:lvlText w:val="%3."/>
      <w:lvlJc w:val="right"/>
      <w:pPr>
        <w:ind w:left="4180" w:hanging="180"/>
      </w:pPr>
    </w:lvl>
    <w:lvl w:ilvl="3" w:tplc="240A000F" w:tentative="1">
      <w:start w:val="1"/>
      <w:numFmt w:val="decimal"/>
      <w:lvlText w:val="%4."/>
      <w:lvlJc w:val="left"/>
      <w:pPr>
        <w:ind w:left="4900" w:hanging="360"/>
      </w:pPr>
    </w:lvl>
    <w:lvl w:ilvl="4" w:tplc="240A0019" w:tentative="1">
      <w:start w:val="1"/>
      <w:numFmt w:val="lowerLetter"/>
      <w:lvlText w:val="%5."/>
      <w:lvlJc w:val="left"/>
      <w:pPr>
        <w:ind w:left="5620" w:hanging="360"/>
      </w:pPr>
    </w:lvl>
    <w:lvl w:ilvl="5" w:tplc="240A001B" w:tentative="1">
      <w:start w:val="1"/>
      <w:numFmt w:val="lowerRoman"/>
      <w:lvlText w:val="%6."/>
      <w:lvlJc w:val="right"/>
      <w:pPr>
        <w:ind w:left="6340" w:hanging="180"/>
      </w:pPr>
    </w:lvl>
    <w:lvl w:ilvl="6" w:tplc="240A000F" w:tentative="1">
      <w:start w:val="1"/>
      <w:numFmt w:val="decimal"/>
      <w:lvlText w:val="%7."/>
      <w:lvlJc w:val="left"/>
      <w:pPr>
        <w:ind w:left="7060" w:hanging="360"/>
      </w:pPr>
    </w:lvl>
    <w:lvl w:ilvl="7" w:tplc="240A0019" w:tentative="1">
      <w:start w:val="1"/>
      <w:numFmt w:val="lowerLetter"/>
      <w:lvlText w:val="%8."/>
      <w:lvlJc w:val="left"/>
      <w:pPr>
        <w:ind w:left="7780" w:hanging="360"/>
      </w:pPr>
    </w:lvl>
    <w:lvl w:ilvl="8" w:tplc="240A001B" w:tentative="1">
      <w:start w:val="1"/>
      <w:numFmt w:val="lowerRoman"/>
      <w:lvlText w:val="%9."/>
      <w:lvlJc w:val="right"/>
      <w:pPr>
        <w:ind w:left="8500" w:hanging="180"/>
      </w:pPr>
    </w:lvl>
  </w:abstractNum>
  <w:abstractNum w:abstractNumId="190" w15:restartNumberingAfterBreak="0">
    <w:nsid w:val="6DC32DEE"/>
    <w:multiLevelType w:val="hybridMultilevel"/>
    <w:tmpl w:val="56E64ED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6E9215A7"/>
    <w:multiLevelType w:val="hybridMultilevel"/>
    <w:tmpl w:val="24B6B6C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6EBD173D"/>
    <w:multiLevelType w:val="hybridMultilevel"/>
    <w:tmpl w:val="5464026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6EF50039"/>
    <w:multiLevelType w:val="hybridMultilevel"/>
    <w:tmpl w:val="E4983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6F846DA6"/>
    <w:multiLevelType w:val="hybridMultilevel"/>
    <w:tmpl w:val="EEF256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6FAD18E4"/>
    <w:multiLevelType w:val="hybridMultilevel"/>
    <w:tmpl w:val="36A4971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705C4051"/>
    <w:multiLevelType w:val="hybridMultilevel"/>
    <w:tmpl w:val="47E8FD9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 w15:restartNumberingAfterBreak="0">
    <w:nsid w:val="72F91521"/>
    <w:multiLevelType w:val="hybridMultilevel"/>
    <w:tmpl w:val="B3EACEC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8" w15:restartNumberingAfterBreak="0">
    <w:nsid w:val="74AD57CA"/>
    <w:multiLevelType w:val="hybridMultilevel"/>
    <w:tmpl w:val="BB9CD4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9" w15:restartNumberingAfterBreak="0">
    <w:nsid w:val="74C921C5"/>
    <w:multiLevelType w:val="hybridMultilevel"/>
    <w:tmpl w:val="94BC9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74CC130F"/>
    <w:multiLevelType w:val="hybridMultilevel"/>
    <w:tmpl w:val="FA80A2C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74F82C20"/>
    <w:multiLevelType w:val="hybridMultilevel"/>
    <w:tmpl w:val="CD4EDA9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75CE41F0"/>
    <w:multiLevelType w:val="hybridMultilevel"/>
    <w:tmpl w:val="3DD6AEF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76265046"/>
    <w:multiLevelType w:val="hybridMultilevel"/>
    <w:tmpl w:val="752444C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770C4D54"/>
    <w:multiLevelType w:val="hybridMultilevel"/>
    <w:tmpl w:val="96442C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77373EB9"/>
    <w:multiLevelType w:val="hybridMultilevel"/>
    <w:tmpl w:val="A44A47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77623068"/>
    <w:multiLevelType w:val="hybridMultilevel"/>
    <w:tmpl w:val="88A6D9D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7" w15:restartNumberingAfterBreak="0">
    <w:nsid w:val="77A666C9"/>
    <w:multiLevelType w:val="hybridMultilevel"/>
    <w:tmpl w:val="7C1E276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8" w15:restartNumberingAfterBreak="0">
    <w:nsid w:val="78941D29"/>
    <w:multiLevelType w:val="hybridMultilevel"/>
    <w:tmpl w:val="E41C86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791150D1"/>
    <w:multiLevelType w:val="hybridMultilevel"/>
    <w:tmpl w:val="83B0607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0" w15:restartNumberingAfterBreak="0">
    <w:nsid w:val="7AB848A3"/>
    <w:multiLevelType w:val="hybridMultilevel"/>
    <w:tmpl w:val="05FA96C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1" w15:restartNumberingAfterBreak="0">
    <w:nsid w:val="7B62283A"/>
    <w:multiLevelType w:val="hybridMultilevel"/>
    <w:tmpl w:val="215649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7C256100"/>
    <w:multiLevelType w:val="hybridMultilevel"/>
    <w:tmpl w:val="E11C80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7E426F06"/>
    <w:multiLevelType w:val="hybridMultilevel"/>
    <w:tmpl w:val="DC1CD6B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7EB257C3"/>
    <w:multiLevelType w:val="hybridMultilevel"/>
    <w:tmpl w:val="2A08C26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5" w15:restartNumberingAfterBreak="0">
    <w:nsid w:val="7FCF7003"/>
    <w:multiLevelType w:val="hybridMultilevel"/>
    <w:tmpl w:val="D6EEF48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9808624">
    <w:abstractNumId w:val="171"/>
  </w:num>
  <w:num w:numId="2" w16cid:durableId="528371248">
    <w:abstractNumId w:val="16"/>
  </w:num>
  <w:num w:numId="3" w16cid:durableId="1756705299">
    <w:abstractNumId w:val="202"/>
  </w:num>
  <w:num w:numId="4" w16cid:durableId="1286303916">
    <w:abstractNumId w:val="211"/>
  </w:num>
  <w:num w:numId="5" w16cid:durableId="1966040520">
    <w:abstractNumId w:val="174"/>
  </w:num>
  <w:num w:numId="6" w16cid:durableId="1740861614">
    <w:abstractNumId w:val="152"/>
  </w:num>
  <w:num w:numId="7" w16cid:durableId="1618099125">
    <w:abstractNumId w:val="105"/>
  </w:num>
  <w:num w:numId="8" w16cid:durableId="494149997">
    <w:abstractNumId w:val="186"/>
  </w:num>
  <w:num w:numId="9" w16cid:durableId="914507767">
    <w:abstractNumId w:val="28"/>
  </w:num>
  <w:num w:numId="10" w16cid:durableId="510217216">
    <w:abstractNumId w:val="76"/>
  </w:num>
  <w:num w:numId="11" w16cid:durableId="1930383764">
    <w:abstractNumId w:val="214"/>
  </w:num>
  <w:num w:numId="12" w16cid:durableId="852690013">
    <w:abstractNumId w:val="59"/>
  </w:num>
  <w:num w:numId="13" w16cid:durableId="1822426400">
    <w:abstractNumId w:val="11"/>
  </w:num>
  <w:num w:numId="14" w16cid:durableId="1940676185">
    <w:abstractNumId w:val="108"/>
  </w:num>
  <w:num w:numId="15" w16cid:durableId="106700380">
    <w:abstractNumId w:val="166"/>
  </w:num>
  <w:num w:numId="16" w16cid:durableId="1786997915">
    <w:abstractNumId w:val="56"/>
  </w:num>
  <w:num w:numId="17" w16cid:durableId="1500077689">
    <w:abstractNumId w:val="197"/>
  </w:num>
  <w:num w:numId="18" w16cid:durableId="932518753">
    <w:abstractNumId w:val="62"/>
  </w:num>
  <w:num w:numId="19" w16cid:durableId="1174803098">
    <w:abstractNumId w:val="6"/>
  </w:num>
  <w:num w:numId="20" w16cid:durableId="974212459">
    <w:abstractNumId w:val="189"/>
  </w:num>
  <w:num w:numId="21" w16cid:durableId="724833767">
    <w:abstractNumId w:val="8"/>
  </w:num>
  <w:num w:numId="22" w16cid:durableId="1015377955">
    <w:abstractNumId w:val="61"/>
  </w:num>
  <w:num w:numId="23" w16cid:durableId="859319598">
    <w:abstractNumId w:val="136"/>
  </w:num>
  <w:num w:numId="24" w16cid:durableId="1083339692">
    <w:abstractNumId w:val="160"/>
  </w:num>
  <w:num w:numId="25" w16cid:durableId="1289358692">
    <w:abstractNumId w:val="144"/>
  </w:num>
  <w:num w:numId="26" w16cid:durableId="1415395521">
    <w:abstractNumId w:val="84"/>
  </w:num>
  <w:num w:numId="27" w16cid:durableId="696004431">
    <w:abstractNumId w:val="208"/>
  </w:num>
  <w:num w:numId="28" w16cid:durableId="499006801">
    <w:abstractNumId w:val="18"/>
  </w:num>
  <w:num w:numId="29" w16cid:durableId="562104448">
    <w:abstractNumId w:val="52"/>
  </w:num>
  <w:num w:numId="30" w16cid:durableId="1733770258">
    <w:abstractNumId w:val="195"/>
  </w:num>
  <w:num w:numId="31" w16cid:durableId="2077050627">
    <w:abstractNumId w:val="162"/>
  </w:num>
  <w:num w:numId="32" w16cid:durableId="289365332">
    <w:abstractNumId w:val="182"/>
  </w:num>
  <w:num w:numId="33" w16cid:durableId="1539200285">
    <w:abstractNumId w:val="165"/>
  </w:num>
  <w:num w:numId="34" w16cid:durableId="836263628">
    <w:abstractNumId w:val="101"/>
  </w:num>
  <w:num w:numId="35" w16cid:durableId="1781802428">
    <w:abstractNumId w:val="149"/>
  </w:num>
  <w:num w:numId="36" w16cid:durableId="2021810279">
    <w:abstractNumId w:val="91"/>
  </w:num>
  <w:num w:numId="37" w16cid:durableId="275796733">
    <w:abstractNumId w:val="188"/>
  </w:num>
  <w:num w:numId="38" w16cid:durableId="1922063142">
    <w:abstractNumId w:val="60"/>
  </w:num>
  <w:num w:numId="39" w16cid:durableId="1576744595">
    <w:abstractNumId w:val="147"/>
  </w:num>
  <w:num w:numId="40" w16cid:durableId="1062365418">
    <w:abstractNumId w:val="151"/>
  </w:num>
  <w:num w:numId="41" w16cid:durableId="1061322054">
    <w:abstractNumId w:val="177"/>
  </w:num>
  <w:num w:numId="42" w16cid:durableId="646015125">
    <w:abstractNumId w:val="112"/>
  </w:num>
  <w:num w:numId="43" w16cid:durableId="742993600">
    <w:abstractNumId w:val="37"/>
  </w:num>
  <w:num w:numId="44" w16cid:durableId="1041439054">
    <w:abstractNumId w:val="157"/>
  </w:num>
  <w:num w:numId="45" w16cid:durableId="606348500">
    <w:abstractNumId w:val="29"/>
  </w:num>
  <w:num w:numId="46" w16cid:durableId="1861433323">
    <w:abstractNumId w:val="92"/>
  </w:num>
  <w:num w:numId="47" w16cid:durableId="1224213432">
    <w:abstractNumId w:val="163"/>
  </w:num>
  <w:num w:numId="48" w16cid:durableId="44529761">
    <w:abstractNumId w:val="146"/>
  </w:num>
  <w:num w:numId="49" w16cid:durableId="1235555124">
    <w:abstractNumId w:val="185"/>
  </w:num>
  <w:num w:numId="50" w16cid:durableId="1400126999">
    <w:abstractNumId w:val="19"/>
  </w:num>
  <w:num w:numId="51" w16cid:durableId="94713985">
    <w:abstractNumId w:val="133"/>
  </w:num>
  <w:num w:numId="52" w16cid:durableId="1810586433">
    <w:abstractNumId w:val="26"/>
  </w:num>
  <w:num w:numId="53" w16cid:durableId="885221720">
    <w:abstractNumId w:val="121"/>
  </w:num>
  <w:num w:numId="54" w16cid:durableId="661397856">
    <w:abstractNumId w:val="95"/>
  </w:num>
  <w:num w:numId="55" w16cid:durableId="646974398">
    <w:abstractNumId w:val="140"/>
  </w:num>
  <w:num w:numId="56" w16cid:durableId="2008243696">
    <w:abstractNumId w:val="12"/>
  </w:num>
  <w:num w:numId="57" w16cid:durableId="880630178">
    <w:abstractNumId w:val="43"/>
  </w:num>
  <w:num w:numId="58" w16cid:durableId="18705348">
    <w:abstractNumId w:val="117"/>
  </w:num>
  <w:num w:numId="59" w16cid:durableId="1249196076">
    <w:abstractNumId w:val="142"/>
  </w:num>
  <w:num w:numId="60" w16cid:durableId="1247853">
    <w:abstractNumId w:val="38"/>
  </w:num>
  <w:num w:numId="61" w16cid:durableId="354817338">
    <w:abstractNumId w:val="99"/>
  </w:num>
  <w:num w:numId="62" w16cid:durableId="862204007">
    <w:abstractNumId w:val="164"/>
  </w:num>
  <w:num w:numId="63" w16cid:durableId="1016690371">
    <w:abstractNumId w:val="13"/>
  </w:num>
  <w:num w:numId="64" w16cid:durableId="811409251">
    <w:abstractNumId w:val="55"/>
  </w:num>
  <w:num w:numId="65" w16cid:durableId="444740343">
    <w:abstractNumId w:val="41"/>
  </w:num>
  <w:num w:numId="66" w16cid:durableId="740717179">
    <w:abstractNumId w:val="20"/>
  </w:num>
  <w:num w:numId="67" w16cid:durableId="818962453">
    <w:abstractNumId w:val="33"/>
  </w:num>
  <w:num w:numId="68" w16cid:durableId="1569531049">
    <w:abstractNumId w:val="48"/>
  </w:num>
  <w:num w:numId="69" w16cid:durableId="1203136183">
    <w:abstractNumId w:val="137"/>
  </w:num>
  <w:num w:numId="70" w16cid:durableId="1518230397">
    <w:abstractNumId w:val="199"/>
  </w:num>
  <w:num w:numId="71" w16cid:durableId="1826821109">
    <w:abstractNumId w:val="32"/>
  </w:num>
  <w:num w:numId="72" w16cid:durableId="104537194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547637874">
    <w:abstractNumId w:val="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22775637">
    <w:abstractNumId w:val="79"/>
  </w:num>
  <w:num w:numId="75" w16cid:durableId="1495299188">
    <w:abstractNumId w:val="203"/>
  </w:num>
  <w:num w:numId="76" w16cid:durableId="340394494">
    <w:abstractNumId w:val="205"/>
  </w:num>
  <w:num w:numId="77" w16cid:durableId="421535014">
    <w:abstractNumId w:val="129"/>
  </w:num>
  <w:num w:numId="78" w16cid:durableId="1783576039">
    <w:abstractNumId w:val="80"/>
  </w:num>
  <w:num w:numId="79" w16cid:durableId="1573001281">
    <w:abstractNumId w:val="148"/>
  </w:num>
  <w:num w:numId="80" w16cid:durableId="830828648">
    <w:abstractNumId w:val="193"/>
  </w:num>
  <w:num w:numId="81" w16cid:durableId="629364303">
    <w:abstractNumId w:val="4"/>
  </w:num>
  <w:num w:numId="82" w16cid:durableId="1865829064">
    <w:abstractNumId w:val="3"/>
  </w:num>
  <w:num w:numId="83" w16cid:durableId="609355835">
    <w:abstractNumId w:val="2"/>
  </w:num>
  <w:num w:numId="84" w16cid:durableId="2100908024">
    <w:abstractNumId w:val="7"/>
  </w:num>
  <w:num w:numId="85" w16cid:durableId="794064549">
    <w:abstractNumId w:val="107"/>
  </w:num>
  <w:num w:numId="86" w16cid:durableId="406388807">
    <w:abstractNumId w:val="83"/>
  </w:num>
  <w:num w:numId="87" w16cid:durableId="1557471703">
    <w:abstractNumId w:val="90"/>
  </w:num>
  <w:num w:numId="88" w16cid:durableId="1615748331">
    <w:abstractNumId w:val="47"/>
  </w:num>
  <w:num w:numId="89" w16cid:durableId="1747610081">
    <w:abstractNumId w:val="54"/>
  </w:num>
  <w:num w:numId="90" w16cid:durableId="1212186594">
    <w:abstractNumId w:val="176"/>
  </w:num>
  <w:num w:numId="91" w16cid:durableId="489902570">
    <w:abstractNumId w:val="25"/>
  </w:num>
  <w:num w:numId="92" w16cid:durableId="1910462772">
    <w:abstractNumId w:val="200"/>
  </w:num>
  <w:num w:numId="93" w16cid:durableId="1969242376">
    <w:abstractNumId w:val="77"/>
  </w:num>
  <w:num w:numId="94" w16cid:durableId="1907907932">
    <w:abstractNumId w:val="27"/>
  </w:num>
  <w:num w:numId="95" w16cid:durableId="61611569">
    <w:abstractNumId w:val="1"/>
  </w:num>
  <w:num w:numId="96" w16cid:durableId="1016267555">
    <w:abstractNumId w:val="72"/>
  </w:num>
  <w:num w:numId="97" w16cid:durableId="1131482605">
    <w:abstractNumId w:val="110"/>
  </w:num>
  <w:num w:numId="98" w16cid:durableId="184172697">
    <w:abstractNumId w:val="23"/>
  </w:num>
  <w:num w:numId="99" w16cid:durableId="1598175834">
    <w:abstractNumId w:val="94"/>
  </w:num>
  <w:num w:numId="100" w16cid:durableId="1022052497">
    <w:abstractNumId w:val="50"/>
  </w:num>
  <w:num w:numId="101" w16cid:durableId="1016883283">
    <w:abstractNumId w:val="131"/>
  </w:num>
  <w:num w:numId="102" w16cid:durableId="517499759">
    <w:abstractNumId w:val="58"/>
  </w:num>
  <w:num w:numId="103" w16cid:durableId="857502018">
    <w:abstractNumId w:val="44"/>
  </w:num>
  <w:num w:numId="104" w16cid:durableId="2049335969">
    <w:abstractNumId w:val="124"/>
  </w:num>
  <w:num w:numId="105" w16cid:durableId="188495002">
    <w:abstractNumId w:val="198"/>
  </w:num>
  <w:num w:numId="106" w16cid:durableId="2117360445">
    <w:abstractNumId w:val="21"/>
  </w:num>
  <w:num w:numId="107" w16cid:durableId="2038503660">
    <w:abstractNumId w:val="14"/>
  </w:num>
  <w:num w:numId="108" w16cid:durableId="1270358908">
    <w:abstractNumId w:val="207"/>
  </w:num>
  <w:num w:numId="109" w16cid:durableId="197471459">
    <w:abstractNumId w:val="64"/>
  </w:num>
  <w:num w:numId="110" w16cid:durableId="111630822">
    <w:abstractNumId w:val="178"/>
  </w:num>
  <w:num w:numId="111" w16cid:durableId="968315643">
    <w:abstractNumId w:val="24"/>
  </w:num>
  <w:num w:numId="112" w16cid:durableId="334964746">
    <w:abstractNumId w:val="201"/>
  </w:num>
  <w:num w:numId="113" w16cid:durableId="1434323194">
    <w:abstractNumId w:val="51"/>
  </w:num>
  <w:num w:numId="114" w16cid:durableId="1001199527">
    <w:abstractNumId w:val="39"/>
  </w:num>
  <w:num w:numId="115" w16cid:durableId="1638074023">
    <w:abstractNumId w:val="145"/>
  </w:num>
  <w:num w:numId="116" w16cid:durableId="1704356028">
    <w:abstractNumId w:val="67"/>
  </w:num>
  <w:num w:numId="117" w16cid:durableId="1454516126">
    <w:abstractNumId w:val="87"/>
  </w:num>
  <w:num w:numId="118" w16cid:durableId="1283075375">
    <w:abstractNumId w:val="196"/>
  </w:num>
  <w:num w:numId="119" w16cid:durableId="1871184143">
    <w:abstractNumId w:val="192"/>
  </w:num>
  <w:num w:numId="120" w16cid:durableId="1288967830">
    <w:abstractNumId w:val="57"/>
  </w:num>
  <w:num w:numId="121" w16cid:durableId="500701568">
    <w:abstractNumId w:val="63"/>
  </w:num>
  <w:num w:numId="122" w16cid:durableId="1512793790">
    <w:abstractNumId w:val="141"/>
  </w:num>
  <w:num w:numId="123" w16cid:durableId="924459410">
    <w:abstractNumId w:val="42"/>
  </w:num>
  <w:num w:numId="124" w16cid:durableId="296884103">
    <w:abstractNumId w:val="5"/>
  </w:num>
  <w:num w:numId="125" w16cid:durableId="1852603271">
    <w:abstractNumId w:val="86"/>
  </w:num>
  <w:num w:numId="126" w16cid:durableId="632445413">
    <w:abstractNumId w:val="155"/>
  </w:num>
  <w:num w:numId="127" w16cid:durableId="1051000845">
    <w:abstractNumId w:val="181"/>
  </w:num>
  <w:num w:numId="128" w16cid:durableId="407466002">
    <w:abstractNumId w:val="168"/>
  </w:num>
  <w:num w:numId="129" w16cid:durableId="745345070">
    <w:abstractNumId w:val="81"/>
  </w:num>
  <w:num w:numId="130" w16cid:durableId="301345836">
    <w:abstractNumId w:val="132"/>
  </w:num>
  <w:num w:numId="131" w16cid:durableId="894509324">
    <w:abstractNumId w:val="190"/>
  </w:num>
  <w:num w:numId="132" w16cid:durableId="1292175970">
    <w:abstractNumId w:val="106"/>
  </w:num>
  <w:num w:numId="133" w16cid:durableId="1913856084">
    <w:abstractNumId w:val="93"/>
  </w:num>
  <w:num w:numId="134" w16cid:durableId="71391929">
    <w:abstractNumId w:val="75"/>
  </w:num>
  <w:num w:numId="135" w16cid:durableId="2057007032">
    <w:abstractNumId w:val="172"/>
  </w:num>
  <w:num w:numId="136" w16cid:durableId="1888493001">
    <w:abstractNumId w:val="104"/>
  </w:num>
  <w:num w:numId="137" w16cid:durableId="758327556">
    <w:abstractNumId w:val="46"/>
  </w:num>
  <w:num w:numId="138" w16cid:durableId="354580846">
    <w:abstractNumId w:val="85"/>
  </w:num>
  <w:num w:numId="139" w16cid:durableId="1726447561">
    <w:abstractNumId w:val="139"/>
  </w:num>
  <w:num w:numId="140" w16cid:durableId="65762463">
    <w:abstractNumId w:val="153"/>
  </w:num>
  <w:num w:numId="141" w16cid:durableId="1454976459">
    <w:abstractNumId w:val="187"/>
  </w:num>
  <w:num w:numId="142" w16cid:durableId="261912631">
    <w:abstractNumId w:val="123"/>
  </w:num>
  <w:num w:numId="143" w16cid:durableId="1973363798">
    <w:abstractNumId w:val="22"/>
  </w:num>
  <w:num w:numId="144" w16cid:durableId="1176265025">
    <w:abstractNumId w:val="126"/>
  </w:num>
  <w:num w:numId="145" w16cid:durableId="1374575573">
    <w:abstractNumId w:val="167"/>
  </w:num>
  <w:num w:numId="146" w16cid:durableId="466817688">
    <w:abstractNumId w:val="0"/>
  </w:num>
  <w:num w:numId="147" w16cid:durableId="1199125232">
    <w:abstractNumId w:val="40"/>
  </w:num>
  <w:num w:numId="148" w16cid:durableId="455832189">
    <w:abstractNumId w:val="15"/>
  </w:num>
  <w:num w:numId="149" w16cid:durableId="1789545233">
    <w:abstractNumId w:val="143"/>
  </w:num>
  <w:num w:numId="150" w16cid:durableId="530722773">
    <w:abstractNumId w:val="100"/>
  </w:num>
  <w:num w:numId="151" w16cid:durableId="884566661">
    <w:abstractNumId w:val="170"/>
  </w:num>
  <w:num w:numId="152" w16cid:durableId="1282345881">
    <w:abstractNumId w:val="66"/>
  </w:num>
  <w:num w:numId="153" w16cid:durableId="1202086382">
    <w:abstractNumId w:val="53"/>
  </w:num>
  <w:num w:numId="154" w16cid:durableId="2005158031">
    <w:abstractNumId w:val="109"/>
  </w:num>
  <w:num w:numId="155" w16cid:durableId="1586960404">
    <w:abstractNumId w:val="120"/>
  </w:num>
  <w:num w:numId="156" w16cid:durableId="625626503">
    <w:abstractNumId w:val="119"/>
  </w:num>
  <w:num w:numId="157" w16cid:durableId="1364940141">
    <w:abstractNumId w:val="102"/>
  </w:num>
  <w:num w:numId="158" w16cid:durableId="2110857397">
    <w:abstractNumId w:val="173"/>
  </w:num>
  <w:num w:numId="159" w16cid:durableId="1348828311">
    <w:abstractNumId w:val="36"/>
  </w:num>
  <w:num w:numId="160" w16cid:durableId="2104758635">
    <w:abstractNumId w:val="103"/>
  </w:num>
  <w:num w:numId="161" w16cid:durableId="1190872960">
    <w:abstractNumId w:val="45"/>
  </w:num>
  <w:num w:numId="162" w16cid:durableId="811404923">
    <w:abstractNumId w:val="209"/>
  </w:num>
  <w:num w:numId="163" w16cid:durableId="2139226325">
    <w:abstractNumId w:val="30"/>
  </w:num>
  <w:num w:numId="164" w16cid:durableId="263459824">
    <w:abstractNumId w:val="73"/>
  </w:num>
  <w:num w:numId="165" w16cid:durableId="1963075884">
    <w:abstractNumId w:val="156"/>
  </w:num>
  <w:num w:numId="166" w16cid:durableId="1369793787">
    <w:abstractNumId w:val="65"/>
  </w:num>
  <w:num w:numId="167" w16cid:durableId="721028044">
    <w:abstractNumId w:val="74"/>
  </w:num>
  <w:num w:numId="168" w16cid:durableId="815344348">
    <w:abstractNumId w:val="212"/>
  </w:num>
  <w:num w:numId="169" w16cid:durableId="659433477">
    <w:abstractNumId w:val="161"/>
  </w:num>
  <w:num w:numId="170" w16cid:durableId="484010448">
    <w:abstractNumId w:val="98"/>
  </w:num>
  <w:num w:numId="171" w16cid:durableId="760682605">
    <w:abstractNumId w:val="114"/>
  </w:num>
  <w:num w:numId="172" w16cid:durableId="2049987926">
    <w:abstractNumId w:val="138"/>
  </w:num>
  <w:num w:numId="173" w16cid:durableId="738745032">
    <w:abstractNumId w:val="78"/>
  </w:num>
  <w:num w:numId="174" w16cid:durableId="847598154">
    <w:abstractNumId w:val="204"/>
  </w:num>
  <w:num w:numId="175" w16cid:durableId="522327934">
    <w:abstractNumId w:val="122"/>
  </w:num>
  <w:num w:numId="176" w16cid:durableId="570971478">
    <w:abstractNumId w:val="183"/>
  </w:num>
  <w:num w:numId="177" w16cid:durableId="832527085">
    <w:abstractNumId w:val="31"/>
  </w:num>
  <w:num w:numId="178" w16cid:durableId="1808820288">
    <w:abstractNumId w:val="215"/>
  </w:num>
  <w:num w:numId="179" w16cid:durableId="2121752625">
    <w:abstractNumId w:val="96"/>
  </w:num>
  <w:num w:numId="180" w16cid:durableId="588585099">
    <w:abstractNumId w:val="70"/>
  </w:num>
  <w:num w:numId="181" w16cid:durableId="2000576915">
    <w:abstractNumId w:val="194"/>
  </w:num>
  <w:num w:numId="182" w16cid:durableId="943728991">
    <w:abstractNumId w:val="89"/>
  </w:num>
  <w:num w:numId="183" w16cid:durableId="1634749407">
    <w:abstractNumId w:val="115"/>
  </w:num>
  <w:num w:numId="184" w16cid:durableId="1197040124">
    <w:abstractNumId w:val="71"/>
  </w:num>
  <w:num w:numId="185" w16cid:durableId="57896695">
    <w:abstractNumId w:val="125"/>
  </w:num>
  <w:num w:numId="186" w16cid:durableId="840314759">
    <w:abstractNumId w:val="111"/>
  </w:num>
  <w:num w:numId="187" w16cid:durableId="668096149">
    <w:abstractNumId w:val="82"/>
  </w:num>
  <w:num w:numId="188" w16cid:durableId="1379475818">
    <w:abstractNumId w:val="206"/>
  </w:num>
  <w:num w:numId="189" w16cid:durableId="1164511722">
    <w:abstractNumId w:val="191"/>
  </w:num>
  <w:num w:numId="190" w16cid:durableId="998310161">
    <w:abstractNumId w:val="169"/>
  </w:num>
  <w:num w:numId="191" w16cid:durableId="1595629751">
    <w:abstractNumId w:val="127"/>
  </w:num>
  <w:num w:numId="192" w16cid:durableId="286281161">
    <w:abstractNumId w:val="159"/>
  </w:num>
  <w:num w:numId="193" w16cid:durableId="959258519">
    <w:abstractNumId w:val="69"/>
  </w:num>
  <w:num w:numId="194" w16cid:durableId="2023242204">
    <w:abstractNumId w:val="210"/>
  </w:num>
  <w:num w:numId="195" w16cid:durableId="1063285899">
    <w:abstractNumId w:val="213"/>
  </w:num>
  <w:num w:numId="196" w16cid:durableId="1600141436">
    <w:abstractNumId w:val="128"/>
  </w:num>
  <w:num w:numId="197" w16cid:durableId="1174151018">
    <w:abstractNumId w:val="116"/>
  </w:num>
  <w:num w:numId="198" w16cid:durableId="1433017301">
    <w:abstractNumId w:val="97"/>
  </w:num>
  <w:num w:numId="199" w16cid:durableId="177892407">
    <w:abstractNumId w:val="158"/>
  </w:num>
  <w:num w:numId="200" w16cid:durableId="725177550">
    <w:abstractNumId w:val="10"/>
  </w:num>
  <w:num w:numId="201" w16cid:durableId="1422681949">
    <w:abstractNumId w:val="68"/>
  </w:num>
  <w:num w:numId="202" w16cid:durableId="2125032972">
    <w:abstractNumId w:val="180"/>
  </w:num>
  <w:num w:numId="203" w16cid:durableId="1355612538">
    <w:abstractNumId w:val="118"/>
  </w:num>
  <w:num w:numId="204" w16cid:durableId="1227571617">
    <w:abstractNumId w:val="175"/>
  </w:num>
  <w:num w:numId="205" w16cid:durableId="1607499041">
    <w:abstractNumId w:val="130"/>
  </w:num>
  <w:num w:numId="206" w16cid:durableId="455414653">
    <w:abstractNumId w:val="9"/>
  </w:num>
  <w:num w:numId="207" w16cid:durableId="1062362990">
    <w:abstractNumId w:val="150"/>
  </w:num>
  <w:num w:numId="208" w16cid:durableId="194392595">
    <w:abstractNumId w:val="135"/>
  </w:num>
  <w:num w:numId="209" w16cid:durableId="770466399">
    <w:abstractNumId w:val="179"/>
  </w:num>
  <w:num w:numId="210" w16cid:durableId="1308507657">
    <w:abstractNumId w:val="184"/>
  </w:num>
  <w:num w:numId="211" w16cid:durableId="463936503">
    <w:abstractNumId w:val="113"/>
  </w:num>
  <w:num w:numId="212" w16cid:durableId="1577012806">
    <w:abstractNumId w:val="154"/>
  </w:num>
  <w:num w:numId="213" w16cid:durableId="1496913366">
    <w:abstractNumId w:val="34"/>
  </w:num>
  <w:num w:numId="214" w16cid:durableId="87124598">
    <w:abstractNumId w:val="17"/>
  </w:num>
  <w:num w:numId="215" w16cid:durableId="70739455">
    <w:abstractNumId w:val="134"/>
  </w:num>
  <w:num w:numId="216" w16cid:durableId="935677420">
    <w:abstractNumId w:val="88"/>
  </w:num>
  <w:numIdMacAtCleanup w:val="2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proofState w:spelling="clean" w:grammar="clean"/>
  <w:attachedTemplate r:id="rId1"/>
  <w:defaultTabStop w:val="34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C2"/>
    <w:rsid w:val="00000418"/>
    <w:rsid w:val="00002C87"/>
    <w:rsid w:val="000033F8"/>
    <w:rsid w:val="000035D5"/>
    <w:rsid w:val="000036BF"/>
    <w:rsid w:val="00003C10"/>
    <w:rsid w:val="00004321"/>
    <w:rsid w:val="0000441B"/>
    <w:rsid w:val="000045A6"/>
    <w:rsid w:val="0000461A"/>
    <w:rsid w:val="00004B53"/>
    <w:rsid w:val="000057C1"/>
    <w:rsid w:val="00005BE7"/>
    <w:rsid w:val="00005C0B"/>
    <w:rsid w:val="00005CE0"/>
    <w:rsid w:val="000062EA"/>
    <w:rsid w:val="00006313"/>
    <w:rsid w:val="0000768C"/>
    <w:rsid w:val="00007829"/>
    <w:rsid w:val="000079FE"/>
    <w:rsid w:val="000101BF"/>
    <w:rsid w:val="0001090A"/>
    <w:rsid w:val="00010C4D"/>
    <w:rsid w:val="000115AA"/>
    <w:rsid w:val="000115F8"/>
    <w:rsid w:val="00012135"/>
    <w:rsid w:val="00012223"/>
    <w:rsid w:val="0001236C"/>
    <w:rsid w:val="0001246F"/>
    <w:rsid w:val="000127A9"/>
    <w:rsid w:val="00012A40"/>
    <w:rsid w:val="00013463"/>
    <w:rsid w:val="00013FD0"/>
    <w:rsid w:val="00014FFF"/>
    <w:rsid w:val="000151C8"/>
    <w:rsid w:val="00015352"/>
    <w:rsid w:val="00015582"/>
    <w:rsid w:val="00015BEA"/>
    <w:rsid w:val="00015CF6"/>
    <w:rsid w:val="00015D0C"/>
    <w:rsid w:val="00015F15"/>
    <w:rsid w:val="00016EF1"/>
    <w:rsid w:val="000173E0"/>
    <w:rsid w:val="000179BD"/>
    <w:rsid w:val="00020320"/>
    <w:rsid w:val="00020432"/>
    <w:rsid w:val="00020738"/>
    <w:rsid w:val="00020864"/>
    <w:rsid w:val="00020E17"/>
    <w:rsid w:val="00021178"/>
    <w:rsid w:val="0002179F"/>
    <w:rsid w:val="00021D89"/>
    <w:rsid w:val="000228D1"/>
    <w:rsid w:val="00022BFE"/>
    <w:rsid w:val="00022CB0"/>
    <w:rsid w:val="00023066"/>
    <w:rsid w:val="00023160"/>
    <w:rsid w:val="00023C91"/>
    <w:rsid w:val="000243EC"/>
    <w:rsid w:val="0002517E"/>
    <w:rsid w:val="0002538C"/>
    <w:rsid w:val="00025743"/>
    <w:rsid w:val="0002596E"/>
    <w:rsid w:val="00025BB0"/>
    <w:rsid w:val="00025C38"/>
    <w:rsid w:val="00027192"/>
    <w:rsid w:val="000300CD"/>
    <w:rsid w:val="000306A1"/>
    <w:rsid w:val="000308B8"/>
    <w:rsid w:val="000308E4"/>
    <w:rsid w:val="00030CC3"/>
    <w:rsid w:val="0003111A"/>
    <w:rsid w:val="0003142B"/>
    <w:rsid w:val="00031BDF"/>
    <w:rsid w:val="00031D43"/>
    <w:rsid w:val="00033027"/>
    <w:rsid w:val="00033B01"/>
    <w:rsid w:val="00034707"/>
    <w:rsid w:val="00034CE8"/>
    <w:rsid w:val="00035F8B"/>
    <w:rsid w:val="00036542"/>
    <w:rsid w:val="0003662A"/>
    <w:rsid w:val="00036633"/>
    <w:rsid w:val="0003670C"/>
    <w:rsid w:val="00036D32"/>
    <w:rsid w:val="00037876"/>
    <w:rsid w:val="00040829"/>
    <w:rsid w:val="00040EB6"/>
    <w:rsid w:val="000411AE"/>
    <w:rsid w:val="000427D3"/>
    <w:rsid w:val="000428BA"/>
    <w:rsid w:val="000428F8"/>
    <w:rsid w:val="00042BE8"/>
    <w:rsid w:val="000430A4"/>
    <w:rsid w:val="00044034"/>
    <w:rsid w:val="00044642"/>
    <w:rsid w:val="000461AA"/>
    <w:rsid w:val="0004695C"/>
    <w:rsid w:val="00050670"/>
    <w:rsid w:val="00050E42"/>
    <w:rsid w:val="0005111D"/>
    <w:rsid w:val="000515B3"/>
    <w:rsid w:val="00051E2D"/>
    <w:rsid w:val="00051F2A"/>
    <w:rsid w:val="00052119"/>
    <w:rsid w:val="000522EC"/>
    <w:rsid w:val="000524C4"/>
    <w:rsid w:val="00052753"/>
    <w:rsid w:val="00052D34"/>
    <w:rsid w:val="000537CC"/>
    <w:rsid w:val="00053A36"/>
    <w:rsid w:val="0005406F"/>
    <w:rsid w:val="000541AA"/>
    <w:rsid w:val="00054403"/>
    <w:rsid w:val="000552F0"/>
    <w:rsid w:val="0005537F"/>
    <w:rsid w:val="00056263"/>
    <w:rsid w:val="0005644F"/>
    <w:rsid w:val="00056BDC"/>
    <w:rsid w:val="00056F10"/>
    <w:rsid w:val="00056F28"/>
    <w:rsid w:val="0005703A"/>
    <w:rsid w:val="00057638"/>
    <w:rsid w:val="00057850"/>
    <w:rsid w:val="00057E0C"/>
    <w:rsid w:val="0006166D"/>
    <w:rsid w:val="00061B17"/>
    <w:rsid w:val="00061F91"/>
    <w:rsid w:val="000629E8"/>
    <w:rsid w:val="00062E3C"/>
    <w:rsid w:val="00063C78"/>
    <w:rsid w:val="00065819"/>
    <w:rsid w:val="00065C45"/>
    <w:rsid w:val="00070344"/>
    <w:rsid w:val="000704D1"/>
    <w:rsid w:val="000706AA"/>
    <w:rsid w:val="00070F74"/>
    <w:rsid w:val="00071BF5"/>
    <w:rsid w:val="0007300D"/>
    <w:rsid w:val="00073BCE"/>
    <w:rsid w:val="000745C6"/>
    <w:rsid w:val="00074FC2"/>
    <w:rsid w:val="0007610C"/>
    <w:rsid w:val="00076649"/>
    <w:rsid w:val="000767DB"/>
    <w:rsid w:val="00080598"/>
    <w:rsid w:val="00082444"/>
    <w:rsid w:val="00082453"/>
    <w:rsid w:val="0008288B"/>
    <w:rsid w:val="00082DF2"/>
    <w:rsid w:val="00083B16"/>
    <w:rsid w:val="00083E0F"/>
    <w:rsid w:val="0008425A"/>
    <w:rsid w:val="00084443"/>
    <w:rsid w:val="0008465F"/>
    <w:rsid w:val="00084E67"/>
    <w:rsid w:val="00085677"/>
    <w:rsid w:val="00085781"/>
    <w:rsid w:val="00086667"/>
    <w:rsid w:val="0008690F"/>
    <w:rsid w:val="00087602"/>
    <w:rsid w:val="000876ED"/>
    <w:rsid w:val="00087FB6"/>
    <w:rsid w:val="000902C9"/>
    <w:rsid w:val="000907DB"/>
    <w:rsid w:val="00091006"/>
    <w:rsid w:val="00092EAF"/>
    <w:rsid w:val="000935B4"/>
    <w:rsid w:val="00093CC4"/>
    <w:rsid w:val="0009415C"/>
    <w:rsid w:val="000942F5"/>
    <w:rsid w:val="000948D4"/>
    <w:rsid w:val="00094AA3"/>
    <w:rsid w:val="00094AE0"/>
    <w:rsid w:val="00095152"/>
    <w:rsid w:val="000961C9"/>
    <w:rsid w:val="00096258"/>
    <w:rsid w:val="000964A2"/>
    <w:rsid w:val="00096F57"/>
    <w:rsid w:val="00097AB6"/>
    <w:rsid w:val="000A0985"/>
    <w:rsid w:val="000A0C52"/>
    <w:rsid w:val="000A1A26"/>
    <w:rsid w:val="000A1F7F"/>
    <w:rsid w:val="000A20EB"/>
    <w:rsid w:val="000A21EE"/>
    <w:rsid w:val="000A23A1"/>
    <w:rsid w:val="000A28C3"/>
    <w:rsid w:val="000A2C27"/>
    <w:rsid w:val="000A2F16"/>
    <w:rsid w:val="000A3032"/>
    <w:rsid w:val="000A32DE"/>
    <w:rsid w:val="000A3DAC"/>
    <w:rsid w:val="000A492F"/>
    <w:rsid w:val="000A4A93"/>
    <w:rsid w:val="000A4E43"/>
    <w:rsid w:val="000A55A5"/>
    <w:rsid w:val="000A55BC"/>
    <w:rsid w:val="000A597F"/>
    <w:rsid w:val="000A62E5"/>
    <w:rsid w:val="000A6448"/>
    <w:rsid w:val="000A72AF"/>
    <w:rsid w:val="000A744E"/>
    <w:rsid w:val="000A76A7"/>
    <w:rsid w:val="000A77D8"/>
    <w:rsid w:val="000A792D"/>
    <w:rsid w:val="000B0064"/>
    <w:rsid w:val="000B06A4"/>
    <w:rsid w:val="000B095F"/>
    <w:rsid w:val="000B0FC7"/>
    <w:rsid w:val="000B1007"/>
    <w:rsid w:val="000B139F"/>
    <w:rsid w:val="000B1425"/>
    <w:rsid w:val="000B1A19"/>
    <w:rsid w:val="000B2000"/>
    <w:rsid w:val="000B2DE0"/>
    <w:rsid w:val="000B3000"/>
    <w:rsid w:val="000B3ABE"/>
    <w:rsid w:val="000B3F8D"/>
    <w:rsid w:val="000B46EB"/>
    <w:rsid w:val="000B4DC1"/>
    <w:rsid w:val="000B4FAA"/>
    <w:rsid w:val="000B629A"/>
    <w:rsid w:val="000C0DE2"/>
    <w:rsid w:val="000C1B58"/>
    <w:rsid w:val="000C1C4E"/>
    <w:rsid w:val="000C21A7"/>
    <w:rsid w:val="000C3FE2"/>
    <w:rsid w:val="000C4388"/>
    <w:rsid w:val="000C5282"/>
    <w:rsid w:val="000C5BFE"/>
    <w:rsid w:val="000C6066"/>
    <w:rsid w:val="000C6794"/>
    <w:rsid w:val="000C6946"/>
    <w:rsid w:val="000C6D2D"/>
    <w:rsid w:val="000C6D7E"/>
    <w:rsid w:val="000D03F4"/>
    <w:rsid w:val="000D0A45"/>
    <w:rsid w:val="000D0E4B"/>
    <w:rsid w:val="000D16A5"/>
    <w:rsid w:val="000D236B"/>
    <w:rsid w:val="000D24D3"/>
    <w:rsid w:val="000D2740"/>
    <w:rsid w:val="000D2AC9"/>
    <w:rsid w:val="000D2D38"/>
    <w:rsid w:val="000D370C"/>
    <w:rsid w:val="000D41A7"/>
    <w:rsid w:val="000D443E"/>
    <w:rsid w:val="000D48CE"/>
    <w:rsid w:val="000D4CA2"/>
    <w:rsid w:val="000D58E9"/>
    <w:rsid w:val="000D5AFF"/>
    <w:rsid w:val="000D5F08"/>
    <w:rsid w:val="000D63A0"/>
    <w:rsid w:val="000D66CA"/>
    <w:rsid w:val="000D7193"/>
    <w:rsid w:val="000D7F8D"/>
    <w:rsid w:val="000E01FF"/>
    <w:rsid w:val="000E09F9"/>
    <w:rsid w:val="000E1753"/>
    <w:rsid w:val="000E25F1"/>
    <w:rsid w:val="000E26BB"/>
    <w:rsid w:val="000E2722"/>
    <w:rsid w:val="000E2BFF"/>
    <w:rsid w:val="000E2DA3"/>
    <w:rsid w:val="000E45BD"/>
    <w:rsid w:val="000E4921"/>
    <w:rsid w:val="000E4DF0"/>
    <w:rsid w:val="000E520E"/>
    <w:rsid w:val="000E5302"/>
    <w:rsid w:val="000E549B"/>
    <w:rsid w:val="000E5C01"/>
    <w:rsid w:val="000E5E3E"/>
    <w:rsid w:val="000E6213"/>
    <w:rsid w:val="000F0492"/>
    <w:rsid w:val="000F04D5"/>
    <w:rsid w:val="000F17CE"/>
    <w:rsid w:val="000F1B54"/>
    <w:rsid w:val="000F1CE9"/>
    <w:rsid w:val="000F346B"/>
    <w:rsid w:val="000F3573"/>
    <w:rsid w:val="000F3FFF"/>
    <w:rsid w:val="000F4671"/>
    <w:rsid w:val="000F4C18"/>
    <w:rsid w:val="000F4E84"/>
    <w:rsid w:val="000F4F16"/>
    <w:rsid w:val="000F5817"/>
    <w:rsid w:val="000F5C0F"/>
    <w:rsid w:val="000F618F"/>
    <w:rsid w:val="000F6B12"/>
    <w:rsid w:val="000F6EF0"/>
    <w:rsid w:val="000F6F00"/>
    <w:rsid w:val="000F744D"/>
    <w:rsid w:val="000F79D7"/>
    <w:rsid w:val="000F7C8A"/>
    <w:rsid w:val="00101385"/>
    <w:rsid w:val="001014DB"/>
    <w:rsid w:val="0010207B"/>
    <w:rsid w:val="001022B5"/>
    <w:rsid w:val="00102431"/>
    <w:rsid w:val="001026F8"/>
    <w:rsid w:val="00102865"/>
    <w:rsid w:val="00102AFA"/>
    <w:rsid w:val="0010320B"/>
    <w:rsid w:val="0010442C"/>
    <w:rsid w:val="0010475A"/>
    <w:rsid w:val="00104B2D"/>
    <w:rsid w:val="00104D6D"/>
    <w:rsid w:val="0010557D"/>
    <w:rsid w:val="00105E66"/>
    <w:rsid w:val="00106181"/>
    <w:rsid w:val="001068BB"/>
    <w:rsid w:val="00107562"/>
    <w:rsid w:val="001076DB"/>
    <w:rsid w:val="00110D09"/>
    <w:rsid w:val="00110E1C"/>
    <w:rsid w:val="00110E98"/>
    <w:rsid w:val="00110F4B"/>
    <w:rsid w:val="00111637"/>
    <w:rsid w:val="00111DF7"/>
    <w:rsid w:val="001125C4"/>
    <w:rsid w:val="00113ECB"/>
    <w:rsid w:val="00114C29"/>
    <w:rsid w:val="00114DC8"/>
    <w:rsid w:val="001150FD"/>
    <w:rsid w:val="00115248"/>
    <w:rsid w:val="001156E4"/>
    <w:rsid w:val="001158C4"/>
    <w:rsid w:val="001158F4"/>
    <w:rsid w:val="00115FBF"/>
    <w:rsid w:val="00116486"/>
    <w:rsid w:val="00116DE7"/>
    <w:rsid w:val="0011739A"/>
    <w:rsid w:val="0011753A"/>
    <w:rsid w:val="00117E45"/>
    <w:rsid w:val="00120600"/>
    <w:rsid w:val="0012079A"/>
    <w:rsid w:val="00120B50"/>
    <w:rsid w:val="0012231C"/>
    <w:rsid w:val="00122CE6"/>
    <w:rsid w:val="0012500B"/>
    <w:rsid w:val="00125BBD"/>
    <w:rsid w:val="00125F11"/>
    <w:rsid w:val="00125FC4"/>
    <w:rsid w:val="00126C76"/>
    <w:rsid w:val="0012719A"/>
    <w:rsid w:val="001274E5"/>
    <w:rsid w:val="00130171"/>
    <w:rsid w:val="00130C53"/>
    <w:rsid w:val="00130DFD"/>
    <w:rsid w:val="0013120E"/>
    <w:rsid w:val="0013131F"/>
    <w:rsid w:val="0013139E"/>
    <w:rsid w:val="00131759"/>
    <w:rsid w:val="001327D9"/>
    <w:rsid w:val="00132BBA"/>
    <w:rsid w:val="001332E5"/>
    <w:rsid w:val="00133BE6"/>
    <w:rsid w:val="00135088"/>
    <w:rsid w:val="001352BA"/>
    <w:rsid w:val="001354AF"/>
    <w:rsid w:val="00136018"/>
    <w:rsid w:val="001363C3"/>
    <w:rsid w:val="0013703B"/>
    <w:rsid w:val="0013756A"/>
    <w:rsid w:val="00137698"/>
    <w:rsid w:val="001378A6"/>
    <w:rsid w:val="00137CAB"/>
    <w:rsid w:val="00137DAE"/>
    <w:rsid w:val="001408FE"/>
    <w:rsid w:val="00141085"/>
    <w:rsid w:val="001415B9"/>
    <w:rsid w:val="00141A2F"/>
    <w:rsid w:val="00141DE4"/>
    <w:rsid w:val="001421D5"/>
    <w:rsid w:val="001422F9"/>
    <w:rsid w:val="001426DD"/>
    <w:rsid w:val="001428DF"/>
    <w:rsid w:val="0014294C"/>
    <w:rsid w:val="00142BB3"/>
    <w:rsid w:val="00143198"/>
    <w:rsid w:val="00143917"/>
    <w:rsid w:val="00143CE9"/>
    <w:rsid w:val="0014432A"/>
    <w:rsid w:val="00144E96"/>
    <w:rsid w:val="0014589E"/>
    <w:rsid w:val="00145993"/>
    <w:rsid w:val="00145A92"/>
    <w:rsid w:val="001465E7"/>
    <w:rsid w:val="001478AF"/>
    <w:rsid w:val="00147B45"/>
    <w:rsid w:val="0015008D"/>
    <w:rsid w:val="001509D6"/>
    <w:rsid w:val="00150E33"/>
    <w:rsid w:val="001512DA"/>
    <w:rsid w:val="00152396"/>
    <w:rsid w:val="001524AB"/>
    <w:rsid w:val="00153022"/>
    <w:rsid w:val="00153382"/>
    <w:rsid w:val="00154331"/>
    <w:rsid w:val="00154ABE"/>
    <w:rsid w:val="00154D31"/>
    <w:rsid w:val="00155240"/>
    <w:rsid w:val="00155ADB"/>
    <w:rsid w:val="00155FF7"/>
    <w:rsid w:val="0015602D"/>
    <w:rsid w:val="001560E4"/>
    <w:rsid w:val="00156823"/>
    <w:rsid w:val="001569E4"/>
    <w:rsid w:val="00156B0C"/>
    <w:rsid w:val="00157DA5"/>
    <w:rsid w:val="00157F04"/>
    <w:rsid w:val="00160131"/>
    <w:rsid w:val="00160306"/>
    <w:rsid w:val="001603B9"/>
    <w:rsid w:val="00160405"/>
    <w:rsid w:val="00160543"/>
    <w:rsid w:val="001605BB"/>
    <w:rsid w:val="00160E40"/>
    <w:rsid w:val="00161177"/>
    <w:rsid w:val="00161509"/>
    <w:rsid w:val="00161782"/>
    <w:rsid w:val="00161A01"/>
    <w:rsid w:val="00162130"/>
    <w:rsid w:val="001626CC"/>
    <w:rsid w:val="00162BEE"/>
    <w:rsid w:val="00163021"/>
    <w:rsid w:val="00163BD0"/>
    <w:rsid w:val="0016494D"/>
    <w:rsid w:val="0016661F"/>
    <w:rsid w:val="001669C3"/>
    <w:rsid w:val="00166A2B"/>
    <w:rsid w:val="00166D9D"/>
    <w:rsid w:val="00166DED"/>
    <w:rsid w:val="00167AB1"/>
    <w:rsid w:val="00167B41"/>
    <w:rsid w:val="00167CED"/>
    <w:rsid w:val="00170382"/>
    <w:rsid w:val="001704ED"/>
    <w:rsid w:val="001705D7"/>
    <w:rsid w:val="00170A7E"/>
    <w:rsid w:val="001716F9"/>
    <w:rsid w:val="0017173D"/>
    <w:rsid w:val="0017253F"/>
    <w:rsid w:val="0017306B"/>
    <w:rsid w:val="0017368B"/>
    <w:rsid w:val="00174D27"/>
    <w:rsid w:val="00175EA9"/>
    <w:rsid w:val="001763E9"/>
    <w:rsid w:val="00176989"/>
    <w:rsid w:val="00176EE1"/>
    <w:rsid w:val="001771CD"/>
    <w:rsid w:val="001777A8"/>
    <w:rsid w:val="00177E0C"/>
    <w:rsid w:val="00180066"/>
    <w:rsid w:val="00180847"/>
    <w:rsid w:val="00180D08"/>
    <w:rsid w:val="00182025"/>
    <w:rsid w:val="00182112"/>
    <w:rsid w:val="00182368"/>
    <w:rsid w:val="00182639"/>
    <w:rsid w:val="00182919"/>
    <w:rsid w:val="001831EF"/>
    <w:rsid w:val="00183631"/>
    <w:rsid w:val="001836CB"/>
    <w:rsid w:val="00184987"/>
    <w:rsid w:val="00185549"/>
    <w:rsid w:val="0018573B"/>
    <w:rsid w:val="00185F3F"/>
    <w:rsid w:val="00186050"/>
    <w:rsid w:val="001862F9"/>
    <w:rsid w:val="00186795"/>
    <w:rsid w:val="0018685E"/>
    <w:rsid w:val="0018693D"/>
    <w:rsid w:val="00186DB4"/>
    <w:rsid w:val="0018716A"/>
    <w:rsid w:val="00187336"/>
    <w:rsid w:val="0018764D"/>
    <w:rsid w:val="001877B2"/>
    <w:rsid w:val="001877DA"/>
    <w:rsid w:val="001904D5"/>
    <w:rsid w:val="00190D86"/>
    <w:rsid w:val="00190E70"/>
    <w:rsid w:val="0019133B"/>
    <w:rsid w:val="00192684"/>
    <w:rsid w:val="001926D6"/>
    <w:rsid w:val="00193872"/>
    <w:rsid w:val="00193AEF"/>
    <w:rsid w:val="00194253"/>
    <w:rsid w:val="001946DD"/>
    <w:rsid w:val="001960FA"/>
    <w:rsid w:val="001961D3"/>
    <w:rsid w:val="0019667A"/>
    <w:rsid w:val="00196B23"/>
    <w:rsid w:val="00197476"/>
    <w:rsid w:val="001975BD"/>
    <w:rsid w:val="001976B2"/>
    <w:rsid w:val="00197E52"/>
    <w:rsid w:val="001A0B27"/>
    <w:rsid w:val="001A1000"/>
    <w:rsid w:val="001A16C8"/>
    <w:rsid w:val="001A24FD"/>
    <w:rsid w:val="001A266F"/>
    <w:rsid w:val="001A2C84"/>
    <w:rsid w:val="001A33DF"/>
    <w:rsid w:val="001A49A1"/>
    <w:rsid w:val="001A4E57"/>
    <w:rsid w:val="001A584D"/>
    <w:rsid w:val="001A5BCB"/>
    <w:rsid w:val="001A5DAB"/>
    <w:rsid w:val="001A6624"/>
    <w:rsid w:val="001A7014"/>
    <w:rsid w:val="001A74A6"/>
    <w:rsid w:val="001A75E0"/>
    <w:rsid w:val="001A7B8A"/>
    <w:rsid w:val="001B00A8"/>
    <w:rsid w:val="001B0388"/>
    <w:rsid w:val="001B05A6"/>
    <w:rsid w:val="001B0682"/>
    <w:rsid w:val="001B0BEE"/>
    <w:rsid w:val="001B0F66"/>
    <w:rsid w:val="001B0FEC"/>
    <w:rsid w:val="001B10E1"/>
    <w:rsid w:val="001B1D85"/>
    <w:rsid w:val="001B1F5E"/>
    <w:rsid w:val="001B2330"/>
    <w:rsid w:val="001B2ECF"/>
    <w:rsid w:val="001B31BC"/>
    <w:rsid w:val="001B3207"/>
    <w:rsid w:val="001B3239"/>
    <w:rsid w:val="001B3699"/>
    <w:rsid w:val="001B3EDD"/>
    <w:rsid w:val="001B4728"/>
    <w:rsid w:val="001B4A0A"/>
    <w:rsid w:val="001B4F20"/>
    <w:rsid w:val="001B4FD1"/>
    <w:rsid w:val="001B55B6"/>
    <w:rsid w:val="001B57BC"/>
    <w:rsid w:val="001B60C2"/>
    <w:rsid w:val="001B6470"/>
    <w:rsid w:val="001B648A"/>
    <w:rsid w:val="001B6598"/>
    <w:rsid w:val="001B6B13"/>
    <w:rsid w:val="001B76FA"/>
    <w:rsid w:val="001C0985"/>
    <w:rsid w:val="001C105E"/>
    <w:rsid w:val="001C19BB"/>
    <w:rsid w:val="001C1C7C"/>
    <w:rsid w:val="001C1FD7"/>
    <w:rsid w:val="001C21D2"/>
    <w:rsid w:val="001C2293"/>
    <w:rsid w:val="001C2CB6"/>
    <w:rsid w:val="001C2E2B"/>
    <w:rsid w:val="001C3EBC"/>
    <w:rsid w:val="001C509F"/>
    <w:rsid w:val="001C5189"/>
    <w:rsid w:val="001C51BA"/>
    <w:rsid w:val="001C5466"/>
    <w:rsid w:val="001C56B8"/>
    <w:rsid w:val="001C5C91"/>
    <w:rsid w:val="001C64AA"/>
    <w:rsid w:val="001C6A78"/>
    <w:rsid w:val="001C7E6D"/>
    <w:rsid w:val="001D012B"/>
    <w:rsid w:val="001D08F7"/>
    <w:rsid w:val="001D13DD"/>
    <w:rsid w:val="001D30C3"/>
    <w:rsid w:val="001D3105"/>
    <w:rsid w:val="001D348F"/>
    <w:rsid w:val="001D387D"/>
    <w:rsid w:val="001D4474"/>
    <w:rsid w:val="001D472C"/>
    <w:rsid w:val="001D5144"/>
    <w:rsid w:val="001D52F7"/>
    <w:rsid w:val="001D57BD"/>
    <w:rsid w:val="001D5FC9"/>
    <w:rsid w:val="001D6444"/>
    <w:rsid w:val="001D6B0A"/>
    <w:rsid w:val="001E0196"/>
    <w:rsid w:val="001E0B73"/>
    <w:rsid w:val="001E0C02"/>
    <w:rsid w:val="001E1513"/>
    <w:rsid w:val="001E15AF"/>
    <w:rsid w:val="001E24E7"/>
    <w:rsid w:val="001E28CE"/>
    <w:rsid w:val="001E2965"/>
    <w:rsid w:val="001E366C"/>
    <w:rsid w:val="001E641E"/>
    <w:rsid w:val="001E647B"/>
    <w:rsid w:val="001E6934"/>
    <w:rsid w:val="001E6E6C"/>
    <w:rsid w:val="001E7CD2"/>
    <w:rsid w:val="001F02E6"/>
    <w:rsid w:val="001F3383"/>
    <w:rsid w:val="001F3404"/>
    <w:rsid w:val="001F3B03"/>
    <w:rsid w:val="001F4220"/>
    <w:rsid w:val="001F4D94"/>
    <w:rsid w:val="001F5933"/>
    <w:rsid w:val="001F74F2"/>
    <w:rsid w:val="001F7817"/>
    <w:rsid w:val="00200754"/>
    <w:rsid w:val="00201122"/>
    <w:rsid w:val="00201427"/>
    <w:rsid w:val="002018D7"/>
    <w:rsid w:val="00202278"/>
    <w:rsid w:val="002022EF"/>
    <w:rsid w:val="0020260E"/>
    <w:rsid w:val="0020266F"/>
    <w:rsid w:val="002031F1"/>
    <w:rsid w:val="002040B9"/>
    <w:rsid w:val="00204532"/>
    <w:rsid w:val="00204945"/>
    <w:rsid w:val="00204A96"/>
    <w:rsid w:val="00204AEA"/>
    <w:rsid w:val="00205171"/>
    <w:rsid w:val="00205715"/>
    <w:rsid w:val="002064B8"/>
    <w:rsid w:val="0020657F"/>
    <w:rsid w:val="00206C65"/>
    <w:rsid w:val="00206D7C"/>
    <w:rsid w:val="00207935"/>
    <w:rsid w:val="00210286"/>
    <w:rsid w:val="00210444"/>
    <w:rsid w:val="00210BEC"/>
    <w:rsid w:val="00210C74"/>
    <w:rsid w:val="00210DDB"/>
    <w:rsid w:val="002112B4"/>
    <w:rsid w:val="002113F6"/>
    <w:rsid w:val="0021168B"/>
    <w:rsid w:val="00211785"/>
    <w:rsid w:val="00211869"/>
    <w:rsid w:val="0021221A"/>
    <w:rsid w:val="0021307A"/>
    <w:rsid w:val="00213D51"/>
    <w:rsid w:val="00213D7E"/>
    <w:rsid w:val="00213FEF"/>
    <w:rsid w:val="0021435C"/>
    <w:rsid w:val="002144A1"/>
    <w:rsid w:val="002147D4"/>
    <w:rsid w:val="00215919"/>
    <w:rsid w:val="00215FB6"/>
    <w:rsid w:val="00216381"/>
    <w:rsid w:val="00216E78"/>
    <w:rsid w:val="00216F41"/>
    <w:rsid w:val="0021720B"/>
    <w:rsid w:val="002176C2"/>
    <w:rsid w:val="00220278"/>
    <w:rsid w:val="00220365"/>
    <w:rsid w:val="002205AE"/>
    <w:rsid w:val="00220FA0"/>
    <w:rsid w:val="00221830"/>
    <w:rsid w:val="00222560"/>
    <w:rsid w:val="00223170"/>
    <w:rsid w:val="00223264"/>
    <w:rsid w:val="00223502"/>
    <w:rsid w:val="0022450C"/>
    <w:rsid w:val="00224730"/>
    <w:rsid w:val="002253BA"/>
    <w:rsid w:val="0022591C"/>
    <w:rsid w:val="0022593E"/>
    <w:rsid w:val="002262F5"/>
    <w:rsid w:val="002278F5"/>
    <w:rsid w:val="00227EEF"/>
    <w:rsid w:val="0023050C"/>
    <w:rsid w:val="002305CD"/>
    <w:rsid w:val="00231194"/>
    <w:rsid w:val="00231400"/>
    <w:rsid w:val="002323D2"/>
    <w:rsid w:val="002325AF"/>
    <w:rsid w:val="00232CF7"/>
    <w:rsid w:val="00233802"/>
    <w:rsid w:val="00234539"/>
    <w:rsid w:val="00235692"/>
    <w:rsid w:val="002357CD"/>
    <w:rsid w:val="002357DC"/>
    <w:rsid w:val="00235970"/>
    <w:rsid w:val="00235FA5"/>
    <w:rsid w:val="0023606D"/>
    <w:rsid w:val="002368F3"/>
    <w:rsid w:val="00236C8C"/>
    <w:rsid w:val="00236DA1"/>
    <w:rsid w:val="0023741C"/>
    <w:rsid w:val="00237BAD"/>
    <w:rsid w:val="00240222"/>
    <w:rsid w:val="00240ADA"/>
    <w:rsid w:val="002411F5"/>
    <w:rsid w:val="002415A6"/>
    <w:rsid w:val="002419E6"/>
    <w:rsid w:val="002419F5"/>
    <w:rsid w:val="00241CB2"/>
    <w:rsid w:val="0024247E"/>
    <w:rsid w:val="00242556"/>
    <w:rsid w:val="00242995"/>
    <w:rsid w:val="00243512"/>
    <w:rsid w:val="002435E6"/>
    <w:rsid w:val="002439E0"/>
    <w:rsid w:val="00244950"/>
    <w:rsid w:val="00244AE4"/>
    <w:rsid w:val="00245A75"/>
    <w:rsid w:val="00246355"/>
    <w:rsid w:val="00246507"/>
    <w:rsid w:val="0024674F"/>
    <w:rsid w:val="00246C3D"/>
    <w:rsid w:val="00246D38"/>
    <w:rsid w:val="00246EA9"/>
    <w:rsid w:val="002476CA"/>
    <w:rsid w:val="002505A6"/>
    <w:rsid w:val="0025129B"/>
    <w:rsid w:val="00251794"/>
    <w:rsid w:val="00251980"/>
    <w:rsid w:val="002525CD"/>
    <w:rsid w:val="002525D5"/>
    <w:rsid w:val="00252FA6"/>
    <w:rsid w:val="00253025"/>
    <w:rsid w:val="002539B6"/>
    <w:rsid w:val="00253B0E"/>
    <w:rsid w:val="00253BF7"/>
    <w:rsid w:val="0025408E"/>
    <w:rsid w:val="00256197"/>
    <w:rsid w:val="0025656C"/>
    <w:rsid w:val="00256CEA"/>
    <w:rsid w:val="00256E57"/>
    <w:rsid w:val="002576A7"/>
    <w:rsid w:val="00257A17"/>
    <w:rsid w:val="00257C4B"/>
    <w:rsid w:val="0026030F"/>
    <w:rsid w:val="00260F83"/>
    <w:rsid w:val="002621E7"/>
    <w:rsid w:val="00262DD5"/>
    <w:rsid w:val="00263605"/>
    <w:rsid w:val="00263C6A"/>
    <w:rsid w:val="00264548"/>
    <w:rsid w:val="00264BA0"/>
    <w:rsid w:val="00264BF5"/>
    <w:rsid w:val="002650C9"/>
    <w:rsid w:val="00265553"/>
    <w:rsid w:val="0026562E"/>
    <w:rsid w:val="00265DC8"/>
    <w:rsid w:val="00265F25"/>
    <w:rsid w:val="002661DE"/>
    <w:rsid w:val="002665EF"/>
    <w:rsid w:val="00266D3E"/>
    <w:rsid w:val="00267BCA"/>
    <w:rsid w:val="00267E75"/>
    <w:rsid w:val="00270E9D"/>
    <w:rsid w:val="002713ED"/>
    <w:rsid w:val="00271880"/>
    <w:rsid w:val="00271DD6"/>
    <w:rsid w:val="002737CD"/>
    <w:rsid w:val="00273AF1"/>
    <w:rsid w:val="00273E28"/>
    <w:rsid w:val="002743AA"/>
    <w:rsid w:val="00274D00"/>
    <w:rsid w:val="0027520D"/>
    <w:rsid w:val="00275EE5"/>
    <w:rsid w:val="002763CB"/>
    <w:rsid w:val="00277AC6"/>
    <w:rsid w:val="00277E40"/>
    <w:rsid w:val="00280332"/>
    <w:rsid w:val="00280920"/>
    <w:rsid w:val="00280948"/>
    <w:rsid w:val="00280CC6"/>
    <w:rsid w:val="00280EEE"/>
    <w:rsid w:val="00281009"/>
    <w:rsid w:val="002818F7"/>
    <w:rsid w:val="002830A6"/>
    <w:rsid w:val="002834EF"/>
    <w:rsid w:val="00283816"/>
    <w:rsid w:val="00284B57"/>
    <w:rsid w:val="00285616"/>
    <w:rsid w:val="00286B83"/>
    <w:rsid w:val="002875AC"/>
    <w:rsid w:val="002876F5"/>
    <w:rsid w:val="00287AA8"/>
    <w:rsid w:val="0029020E"/>
    <w:rsid w:val="0029083D"/>
    <w:rsid w:val="00290DD7"/>
    <w:rsid w:val="0029129C"/>
    <w:rsid w:val="00291801"/>
    <w:rsid w:val="00292545"/>
    <w:rsid w:val="0029267B"/>
    <w:rsid w:val="0029337C"/>
    <w:rsid w:val="002946FC"/>
    <w:rsid w:val="00296577"/>
    <w:rsid w:val="002971DB"/>
    <w:rsid w:val="00297705"/>
    <w:rsid w:val="00297AF0"/>
    <w:rsid w:val="00297CE1"/>
    <w:rsid w:val="002A010D"/>
    <w:rsid w:val="002A1B3C"/>
    <w:rsid w:val="002A1D6B"/>
    <w:rsid w:val="002A1F97"/>
    <w:rsid w:val="002A23F0"/>
    <w:rsid w:val="002A3137"/>
    <w:rsid w:val="002A31B2"/>
    <w:rsid w:val="002A3CF9"/>
    <w:rsid w:val="002A453A"/>
    <w:rsid w:val="002A46D1"/>
    <w:rsid w:val="002A4AC7"/>
    <w:rsid w:val="002A4E2B"/>
    <w:rsid w:val="002A50A7"/>
    <w:rsid w:val="002A54FC"/>
    <w:rsid w:val="002A67FD"/>
    <w:rsid w:val="002A6C0A"/>
    <w:rsid w:val="002A707E"/>
    <w:rsid w:val="002A78E8"/>
    <w:rsid w:val="002A7CC2"/>
    <w:rsid w:val="002B01BF"/>
    <w:rsid w:val="002B0AFA"/>
    <w:rsid w:val="002B0E9B"/>
    <w:rsid w:val="002B0FF7"/>
    <w:rsid w:val="002B102F"/>
    <w:rsid w:val="002B25D9"/>
    <w:rsid w:val="002B3489"/>
    <w:rsid w:val="002B3E47"/>
    <w:rsid w:val="002B5262"/>
    <w:rsid w:val="002B5BC4"/>
    <w:rsid w:val="002B5C1C"/>
    <w:rsid w:val="002B6826"/>
    <w:rsid w:val="002B748F"/>
    <w:rsid w:val="002B7506"/>
    <w:rsid w:val="002B78CC"/>
    <w:rsid w:val="002B7F22"/>
    <w:rsid w:val="002C0589"/>
    <w:rsid w:val="002C09BD"/>
    <w:rsid w:val="002C112F"/>
    <w:rsid w:val="002C14A2"/>
    <w:rsid w:val="002C1D2D"/>
    <w:rsid w:val="002C2830"/>
    <w:rsid w:val="002C2B5E"/>
    <w:rsid w:val="002C2E59"/>
    <w:rsid w:val="002C2E78"/>
    <w:rsid w:val="002C346B"/>
    <w:rsid w:val="002C3A68"/>
    <w:rsid w:val="002C4315"/>
    <w:rsid w:val="002C4B1B"/>
    <w:rsid w:val="002C4EC0"/>
    <w:rsid w:val="002C4F0E"/>
    <w:rsid w:val="002C4FF8"/>
    <w:rsid w:val="002C4FFC"/>
    <w:rsid w:val="002C5278"/>
    <w:rsid w:val="002C5BB6"/>
    <w:rsid w:val="002C622D"/>
    <w:rsid w:val="002C73E0"/>
    <w:rsid w:val="002C7897"/>
    <w:rsid w:val="002C7BDE"/>
    <w:rsid w:val="002C7BFA"/>
    <w:rsid w:val="002C7F3D"/>
    <w:rsid w:val="002D08E9"/>
    <w:rsid w:val="002D13F2"/>
    <w:rsid w:val="002D1528"/>
    <w:rsid w:val="002D1832"/>
    <w:rsid w:val="002D2A69"/>
    <w:rsid w:val="002D2F0B"/>
    <w:rsid w:val="002D2FEA"/>
    <w:rsid w:val="002D3F0E"/>
    <w:rsid w:val="002D4C7A"/>
    <w:rsid w:val="002D5531"/>
    <w:rsid w:val="002D5AE1"/>
    <w:rsid w:val="002D613B"/>
    <w:rsid w:val="002D6197"/>
    <w:rsid w:val="002D623B"/>
    <w:rsid w:val="002D6243"/>
    <w:rsid w:val="002D6FFD"/>
    <w:rsid w:val="002D7AFE"/>
    <w:rsid w:val="002E0806"/>
    <w:rsid w:val="002E1152"/>
    <w:rsid w:val="002E158C"/>
    <w:rsid w:val="002E17C5"/>
    <w:rsid w:val="002E3B34"/>
    <w:rsid w:val="002E3D9B"/>
    <w:rsid w:val="002E43C1"/>
    <w:rsid w:val="002E473A"/>
    <w:rsid w:val="002E4C4F"/>
    <w:rsid w:val="002E555F"/>
    <w:rsid w:val="002E5595"/>
    <w:rsid w:val="002E57C2"/>
    <w:rsid w:val="002E5E48"/>
    <w:rsid w:val="002E6176"/>
    <w:rsid w:val="002E62C8"/>
    <w:rsid w:val="002E682C"/>
    <w:rsid w:val="002E6A86"/>
    <w:rsid w:val="002E70EA"/>
    <w:rsid w:val="002E7771"/>
    <w:rsid w:val="002E7EE1"/>
    <w:rsid w:val="002E7F65"/>
    <w:rsid w:val="002F0157"/>
    <w:rsid w:val="002F0A43"/>
    <w:rsid w:val="002F2884"/>
    <w:rsid w:val="002F28DF"/>
    <w:rsid w:val="002F3760"/>
    <w:rsid w:val="002F473A"/>
    <w:rsid w:val="002F60A6"/>
    <w:rsid w:val="002F6340"/>
    <w:rsid w:val="002F6564"/>
    <w:rsid w:val="002F6717"/>
    <w:rsid w:val="002F682D"/>
    <w:rsid w:val="002F6C06"/>
    <w:rsid w:val="002F6CD8"/>
    <w:rsid w:val="002F6D46"/>
    <w:rsid w:val="002F79C5"/>
    <w:rsid w:val="0030019F"/>
    <w:rsid w:val="003009CE"/>
    <w:rsid w:val="00300E15"/>
    <w:rsid w:val="003011B5"/>
    <w:rsid w:val="003011CE"/>
    <w:rsid w:val="0030125C"/>
    <w:rsid w:val="00301DAE"/>
    <w:rsid w:val="003022AD"/>
    <w:rsid w:val="00302859"/>
    <w:rsid w:val="00302978"/>
    <w:rsid w:val="00302DA8"/>
    <w:rsid w:val="00302DAA"/>
    <w:rsid w:val="00303044"/>
    <w:rsid w:val="00303F95"/>
    <w:rsid w:val="003040E9"/>
    <w:rsid w:val="00304286"/>
    <w:rsid w:val="003045FE"/>
    <w:rsid w:val="00304F1E"/>
    <w:rsid w:val="00306442"/>
    <w:rsid w:val="0030682F"/>
    <w:rsid w:val="0030728C"/>
    <w:rsid w:val="003077F8"/>
    <w:rsid w:val="003102FE"/>
    <w:rsid w:val="003105B4"/>
    <w:rsid w:val="00311E04"/>
    <w:rsid w:val="0031337C"/>
    <w:rsid w:val="00315466"/>
    <w:rsid w:val="003154E2"/>
    <w:rsid w:val="00315958"/>
    <w:rsid w:val="003159ED"/>
    <w:rsid w:val="00316226"/>
    <w:rsid w:val="003171D9"/>
    <w:rsid w:val="0031740F"/>
    <w:rsid w:val="00322506"/>
    <w:rsid w:val="00322BD6"/>
    <w:rsid w:val="00324AF8"/>
    <w:rsid w:val="00324CA7"/>
    <w:rsid w:val="00325A1D"/>
    <w:rsid w:val="00326678"/>
    <w:rsid w:val="003271E9"/>
    <w:rsid w:val="00327CC9"/>
    <w:rsid w:val="003305F4"/>
    <w:rsid w:val="00330FB8"/>
    <w:rsid w:val="00331450"/>
    <w:rsid w:val="0033201C"/>
    <w:rsid w:val="003326BC"/>
    <w:rsid w:val="003329A8"/>
    <w:rsid w:val="00333196"/>
    <w:rsid w:val="0033376D"/>
    <w:rsid w:val="003338E8"/>
    <w:rsid w:val="00333938"/>
    <w:rsid w:val="00333D92"/>
    <w:rsid w:val="00333EFD"/>
    <w:rsid w:val="003342C0"/>
    <w:rsid w:val="003342F8"/>
    <w:rsid w:val="00334A05"/>
    <w:rsid w:val="00334B40"/>
    <w:rsid w:val="003352AF"/>
    <w:rsid w:val="003353B3"/>
    <w:rsid w:val="00336145"/>
    <w:rsid w:val="00336946"/>
    <w:rsid w:val="00336B01"/>
    <w:rsid w:val="00336DE1"/>
    <w:rsid w:val="003371C4"/>
    <w:rsid w:val="00337DFB"/>
    <w:rsid w:val="00340103"/>
    <w:rsid w:val="00341886"/>
    <w:rsid w:val="00341A38"/>
    <w:rsid w:val="00341B48"/>
    <w:rsid w:val="003420BC"/>
    <w:rsid w:val="00342553"/>
    <w:rsid w:val="00342BAB"/>
    <w:rsid w:val="003435B5"/>
    <w:rsid w:val="00344B25"/>
    <w:rsid w:val="0034509A"/>
    <w:rsid w:val="0034586D"/>
    <w:rsid w:val="0034616C"/>
    <w:rsid w:val="00346B8C"/>
    <w:rsid w:val="00346C0E"/>
    <w:rsid w:val="00347856"/>
    <w:rsid w:val="003479A0"/>
    <w:rsid w:val="00350DC5"/>
    <w:rsid w:val="00350EF5"/>
    <w:rsid w:val="00351747"/>
    <w:rsid w:val="0035275D"/>
    <w:rsid w:val="00353132"/>
    <w:rsid w:val="00353226"/>
    <w:rsid w:val="0035338C"/>
    <w:rsid w:val="003536DB"/>
    <w:rsid w:val="0035559A"/>
    <w:rsid w:val="0035577B"/>
    <w:rsid w:val="00355B46"/>
    <w:rsid w:val="0035601E"/>
    <w:rsid w:val="00356149"/>
    <w:rsid w:val="00357083"/>
    <w:rsid w:val="00357DAF"/>
    <w:rsid w:val="00357E8C"/>
    <w:rsid w:val="00360164"/>
    <w:rsid w:val="0036019A"/>
    <w:rsid w:val="0036105C"/>
    <w:rsid w:val="003618E9"/>
    <w:rsid w:val="00361C9B"/>
    <w:rsid w:val="00361D6A"/>
    <w:rsid w:val="003632DD"/>
    <w:rsid w:val="00363D2A"/>
    <w:rsid w:val="00363ECD"/>
    <w:rsid w:val="00364BC9"/>
    <w:rsid w:val="0036597F"/>
    <w:rsid w:val="00365C3A"/>
    <w:rsid w:val="00365CC2"/>
    <w:rsid w:val="0036628F"/>
    <w:rsid w:val="00366356"/>
    <w:rsid w:val="00366C20"/>
    <w:rsid w:val="003670A9"/>
    <w:rsid w:val="003674D5"/>
    <w:rsid w:val="00370286"/>
    <w:rsid w:val="00370391"/>
    <w:rsid w:val="00370559"/>
    <w:rsid w:val="003707B6"/>
    <w:rsid w:val="003707E8"/>
    <w:rsid w:val="00370A25"/>
    <w:rsid w:val="00370EA3"/>
    <w:rsid w:val="00371D9A"/>
    <w:rsid w:val="003723F5"/>
    <w:rsid w:val="003725BC"/>
    <w:rsid w:val="003734F0"/>
    <w:rsid w:val="0037360F"/>
    <w:rsid w:val="00373835"/>
    <w:rsid w:val="00374BA8"/>
    <w:rsid w:val="003758E4"/>
    <w:rsid w:val="003759A3"/>
    <w:rsid w:val="003762A7"/>
    <w:rsid w:val="003764F5"/>
    <w:rsid w:val="00377160"/>
    <w:rsid w:val="00377736"/>
    <w:rsid w:val="00377F12"/>
    <w:rsid w:val="00380B75"/>
    <w:rsid w:val="00381271"/>
    <w:rsid w:val="003814FE"/>
    <w:rsid w:val="00381D58"/>
    <w:rsid w:val="00381F68"/>
    <w:rsid w:val="003828E9"/>
    <w:rsid w:val="00382AD4"/>
    <w:rsid w:val="00382B99"/>
    <w:rsid w:val="00382D36"/>
    <w:rsid w:val="00383058"/>
    <w:rsid w:val="00383520"/>
    <w:rsid w:val="0038414F"/>
    <w:rsid w:val="0038450F"/>
    <w:rsid w:val="00385088"/>
    <w:rsid w:val="00385CAE"/>
    <w:rsid w:val="00385D85"/>
    <w:rsid w:val="00386B3E"/>
    <w:rsid w:val="00386EF4"/>
    <w:rsid w:val="00387071"/>
    <w:rsid w:val="003876C7"/>
    <w:rsid w:val="00387700"/>
    <w:rsid w:val="0038793A"/>
    <w:rsid w:val="003879A6"/>
    <w:rsid w:val="00390B41"/>
    <w:rsid w:val="00390DDD"/>
    <w:rsid w:val="00391358"/>
    <w:rsid w:val="0039191C"/>
    <w:rsid w:val="00391EA9"/>
    <w:rsid w:val="00392594"/>
    <w:rsid w:val="00392F28"/>
    <w:rsid w:val="00393CA1"/>
    <w:rsid w:val="00394102"/>
    <w:rsid w:val="00395042"/>
    <w:rsid w:val="003954A0"/>
    <w:rsid w:val="00396374"/>
    <w:rsid w:val="003963F8"/>
    <w:rsid w:val="00396531"/>
    <w:rsid w:val="00396B5F"/>
    <w:rsid w:val="00397176"/>
    <w:rsid w:val="0039727C"/>
    <w:rsid w:val="003972FF"/>
    <w:rsid w:val="00397727"/>
    <w:rsid w:val="003978D5"/>
    <w:rsid w:val="003A080F"/>
    <w:rsid w:val="003A1D8D"/>
    <w:rsid w:val="003A2A90"/>
    <w:rsid w:val="003A2AF2"/>
    <w:rsid w:val="003A2BEA"/>
    <w:rsid w:val="003A3689"/>
    <w:rsid w:val="003A4062"/>
    <w:rsid w:val="003A48DC"/>
    <w:rsid w:val="003A4F7E"/>
    <w:rsid w:val="003A521D"/>
    <w:rsid w:val="003A52BB"/>
    <w:rsid w:val="003A5B03"/>
    <w:rsid w:val="003A5D9C"/>
    <w:rsid w:val="003A69ED"/>
    <w:rsid w:val="003A790E"/>
    <w:rsid w:val="003A7932"/>
    <w:rsid w:val="003B0698"/>
    <w:rsid w:val="003B1099"/>
    <w:rsid w:val="003B175F"/>
    <w:rsid w:val="003B1B72"/>
    <w:rsid w:val="003B25F3"/>
    <w:rsid w:val="003B2BC6"/>
    <w:rsid w:val="003B3456"/>
    <w:rsid w:val="003B3D31"/>
    <w:rsid w:val="003B4221"/>
    <w:rsid w:val="003B4379"/>
    <w:rsid w:val="003B4B9F"/>
    <w:rsid w:val="003B5000"/>
    <w:rsid w:val="003B508D"/>
    <w:rsid w:val="003B5611"/>
    <w:rsid w:val="003B5A1B"/>
    <w:rsid w:val="003B6337"/>
    <w:rsid w:val="003B6A7E"/>
    <w:rsid w:val="003B74F6"/>
    <w:rsid w:val="003B7D2F"/>
    <w:rsid w:val="003B7D5B"/>
    <w:rsid w:val="003B7F5C"/>
    <w:rsid w:val="003C13E2"/>
    <w:rsid w:val="003C1BDD"/>
    <w:rsid w:val="003C2C8A"/>
    <w:rsid w:val="003C2F9D"/>
    <w:rsid w:val="003C3FF0"/>
    <w:rsid w:val="003C4B04"/>
    <w:rsid w:val="003C4FE7"/>
    <w:rsid w:val="003C54F8"/>
    <w:rsid w:val="003C5AEC"/>
    <w:rsid w:val="003C5EFE"/>
    <w:rsid w:val="003C6195"/>
    <w:rsid w:val="003C7059"/>
    <w:rsid w:val="003C72E8"/>
    <w:rsid w:val="003C72ED"/>
    <w:rsid w:val="003C79D2"/>
    <w:rsid w:val="003C7C91"/>
    <w:rsid w:val="003C7F0B"/>
    <w:rsid w:val="003D045B"/>
    <w:rsid w:val="003D0668"/>
    <w:rsid w:val="003D1424"/>
    <w:rsid w:val="003D1B0C"/>
    <w:rsid w:val="003D1B9B"/>
    <w:rsid w:val="003D1D11"/>
    <w:rsid w:val="003D1ED4"/>
    <w:rsid w:val="003D1FD5"/>
    <w:rsid w:val="003D25FA"/>
    <w:rsid w:val="003D2995"/>
    <w:rsid w:val="003D3A62"/>
    <w:rsid w:val="003D41BE"/>
    <w:rsid w:val="003D42DC"/>
    <w:rsid w:val="003D4344"/>
    <w:rsid w:val="003D45DD"/>
    <w:rsid w:val="003D490C"/>
    <w:rsid w:val="003D4E9F"/>
    <w:rsid w:val="003D5191"/>
    <w:rsid w:val="003D7079"/>
    <w:rsid w:val="003E0382"/>
    <w:rsid w:val="003E0C18"/>
    <w:rsid w:val="003E109F"/>
    <w:rsid w:val="003E10B5"/>
    <w:rsid w:val="003E1726"/>
    <w:rsid w:val="003E19D9"/>
    <w:rsid w:val="003E1C54"/>
    <w:rsid w:val="003E219E"/>
    <w:rsid w:val="003E2616"/>
    <w:rsid w:val="003E28E7"/>
    <w:rsid w:val="003E2C83"/>
    <w:rsid w:val="003E422C"/>
    <w:rsid w:val="003E4794"/>
    <w:rsid w:val="003E4ADA"/>
    <w:rsid w:val="003E4D10"/>
    <w:rsid w:val="003E5704"/>
    <w:rsid w:val="003E5886"/>
    <w:rsid w:val="003E612B"/>
    <w:rsid w:val="003E7485"/>
    <w:rsid w:val="003E7A9E"/>
    <w:rsid w:val="003F10BB"/>
    <w:rsid w:val="003F18FE"/>
    <w:rsid w:val="003F1C61"/>
    <w:rsid w:val="003F2558"/>
    <w:rsid w:val="003F2B6A"/>
    <w:rsid w:val="003F2EF9"/>
    <w:rsid w:val="003F3409"/>
    <w:rsid w:val="003F3E65"/>
    <w:rsid w:val="003F3E82"/>
    <w:rsid w:val="003F40EF"/>
    <w:rsid w:val="003F4467"/>
    <w:rsid w:val="003F5ABF"/>
    <w:rsid w:val="003F5E81"/>
    <w:rsid w:val="003F6085"/>
    <w:rsid w:val="003F60A8"/>
    <w:rsid w:val="003F6B75"/>
    <w:rsid w:val="003F6DD6"/>
    <w:rsid w:val="003F6FF5"/>
    <w:rsid w:val="003F7916"/>
    <w:rsid w:val="003F7AA1"/>
    <w:rsid w:val="0040084D"/>
    <w:rsid w:val="00400BE1"/>
    <w:rsid w:val="00400C26"/>
    <w:rsid w:val="00401144"/>
    <w:rsid w:val="00401326"/>
    <w:rsid w:val="00401731"/>
    <w:rsid w:val="00401DEE"/>
    <w:rsid w:val="00402A18"/>
    <w:rsid w:val="00402B13"/>
    <w:rsid w:val="00402BA1"/>
    <w:rsid w:val="00403297"/>
    <w:rsid w:val="0040334F"/>
    <w:rsid w:val="00403F03"/>
    <w:rsid w:val="00404211"/>
    <w:rsid w:val="0040470D"/>
    <w:rsid w:val="00405041"/>
    <w:rsid w:val="00405F30"/>
    <w:rsid w:val="0040609A"/>
    <w:rsid w:val="00406E64"/>
    <w:rsid w:val="0041024A"/>
    <w:rsid w:val="004108E9"/>
    <w:rsid w:val="00410DB7"/>
    <w:rsid w:val="00411C65"/>
    <w:rsid w:val="00411D3C"/>
    <w:rsid w:val="00412146"/>
    <w:rsid w:val="00412619"/>
    <w:rsid w:val="00412BF2"/>
    <w:rsid w:val="004130FE"/>
    <w:rsid w:val="0041374B"/>
    <w:rsid w:val="00413791"/>
    <w:rsid w:val="00414860"/>
    <w:rsid w:val="00414921"/>
    <w:rsid w:val="0041540C"/>
    <w:rsid w:val="00415433"/>
    <w:rsid w:val="0041608A"/>
    <w:rsid w:val="004169CA"/>
    <w:rsid w:val="0041765A"/>
    <w:rsid w:val="0041781E"/>
    <w:rsid w:val="004202F8"/>
    <w:rsid w:val="00420394"/>
    <w:rsid w:val="004206BE"/>
    <w:rsid w:val="00420748"/>
    <w:rsid w:val="00420B89"/>
    <w:rsid w:val="00420BCF"/>
    <w:rsid w:val="004213C9"/>
    <w:rsid w:val="00421E40"/>
    <w:rsid w:val="004220F2"/>
    <w:rsid w:val="0042230F"/>
    <w:rsid w:val="004225EB"/>
    <w:rsid w:val="00423025"/>
    <w:rsid w:val="00426A46"/>
    <w:rsid w:val="00426BBC"/>
    <w:rsid w:val="00426C68"/>
    <w:rsid w:val="00427EF9"/>
    <w:rsid w:val="00427FB2"/>
    <w:rsid w:val="0043123C"/>
    <w:rsid w:val="0043174A"/>
    <w:rsid w:val="004324D3"/>
    <w:rsid w:val="00432591"/>
    <w:rsid w:val="0043284B"/>
    <w:rsid w:val="0043315C"/>
    <w:rsid w:val="0043340A"/>
    <w:rsid w:val="004339D4"/>
    <w:rsid w:val="00433AEE"/>
    <w:rsid w:val="00434055"/>
    <w:rsid w:val="004349E7"/>
    <w:rsid w:val="00435FF3"/>
    <w:rsid w:val="00436296"/>
    <w:rsid w:val="004367E2"/>
    <w:rsid w:val="004368C4"/>
    <w:rsid w:val="004368FD"/>
    <w:rsid w:val="00436D35"/>
    <w:rsid w:val="004372A7"/>
    <w:rsid w:val="00437375"/>
    <w:rsid w:val="004374C7"/>
    <w:rsid w:val="00437857"/>
    <w:rsid w:val="0044012E"/>
    <w:rsid w:val="004401E3"/>
    <w:rsid w:val="00441468"/>
    <w:rsid w:val="00441524"/>
    <w:rsid w:val="00441831"/>
    <w:rsid w:val="00442111"/>
    <w:rsid w:val="00442785"/>
    <w:rsid w:val="00442868"/>
    <w:rsid w:val="00442A7B"/>
    <w:rsid w:val="00442AE1"/>
    <w:rsid w:val="00442C80"/>
    <w:rsid w:val="00442D3B"/>
    <w:rsid w:val="00442EC7"/>
    <w:rsid w:val="00443834"/>
    <w:rsid w:val="004438AC"/>
    <w:rsid w:val="0044400E"/>
    <w:rsid w:val="004441AB"/>
    <w:rsid w:val="00444957"/>
    <w:rsid w:val="00445424"/>
    <w:rsid w:val="00445B6E"/>
    <w:rsid w:val="00446106"/>
    <w:rsid w:val="00446227"/>
    <w:rsid w:val="0044642E"/>
    <w:rsid w:val="004464E3"/>
    <w:rsid w:val="0044650B"/>
    <w:rsid w:val="00446867"/>
    <w:rsid w:val="00446B8D"/>
    <w:rsid w:val="004477F2"/>
    <w:rsid w:val="00450272"/>
    <w:rsid w:val="00450415"/>
    <w:rsid w:val="00451063"/>
    <w:rsid w:val="004517C4"/>
    <w:rsid w:val="00451FE1"/>
    <w:rsid w:val="004522C2"/>
    <w:rsid w:val="004528BB"/>
    <w:rsid w:val="0045381E"/>
    <w:rsid w:val="0045599D"/>
    <w:rsid w:val="00455F05"/>
    <w:rsid w:val="00455F8A"/>
    <w:rsid w:val="00456423"/>
    <w:rsid w:val="00456FA6"/>
    <w:rsid w:val="00456FCF"/>
    <w:rsid w:val="00457047"/>
    <w:rsid w:val="00457BCA"/>
    <w:rsid w:val="0046088A"/>
    <w:rsid w:val="00460ED1"/>
    <w:rsid w:val="004610DA"/>
    <w:rsid w:val="004618C6"/>
    <w:rsid w:val="0046200B"/>
    <w:rsid w:val="00462398"/>
    <w:rsid w:val="00462B98"/>
    <w:rsid w:val="00462BA1"/>
    <w:rsid w:val="004637B3"/>
    <w:rsid w:val="00463AEA"/>
    <w:rsid w:val="00463EA2"/>
    <w:rsid w:val="00463F04"/>
    <w:rsid w:val="004641F5"/>
    <w:rsid w:val="004643B6"/>
    <w:rsid w:val="004648D6"/>
    <w:rsid w:val="00464BD4"/>
    <w:rsid w:val="0046576E"/>
    <w:rsid w:val="00465B66"/>
    <w:rsid w:val="00465EDB"/>
    <w:rsid w:val="004667D1"/>
    <w:rsid w:val="00466BAD"/>
    <w:rsid w:val="00466EF5"/>
    <w:rsid w:val="004672FE"/>
    <w:rsid w:val="0046737B"/>
    <w:rsid w:val="00467794"/>
    <w:rsid w:val="00467E59"/>
    <w:rsid w:val="00470AC0"/>
    <w:rsid w:val="00470DCA"/>
    <w:rsid w:val="0047100C"/>
    <w:rsid w:val="00471FCE"/>
    <w:rsid w:val="00472A70"/>
    <w:rsid w:val="00472A8D"/>
    <w:rsid w:val="00472E3E"/>
    <w:rsid w:val="004733CB"/>
    <w:rsid w:val="0047405B"/>
    <w:rsid w:val="00475421"/>
    <w:rsid w:val="004759B7"/>
    <w:rsid w:val="00475BF4"/>
    <w:rsid w:val="00475C17"/>
    <w:rsid w:val="00475F4C"/>
    <w:rsid w:val="00477573"/>
    <w:rsid w:val="0048026D"/>
    <w:rsid w:val="00480D5C"/>
    <w:rsid w:val="004818EB"/>
    <w:rsid w:val="00481A76"/>
    <w:rsid w:val="00482CEA"/>
    <w:rsid w:val="00483532"/>
    <w:rsid w:val="0048363B"/>
    <w:rsid w:val="00483FA5"/>
    <w:rsid w:val="00484166"/>
    <w:rsid w:val="004847DF"/>
    <w:rsid w:val="0048503A"/>
    <w:rsid w:val="0048549C"/>
    <w:rsid w:val="004857CC"/>
    <w:rsid w:val="004866F3"/>
    <w:rsid w:val="00487214"/>
    <w:rsid w:val="004905B1"/>
    <w:rsid w:val="00492200"/>
    <w:rsid w:val="004927CA"/>
    <w:rsid w:val="0049283D"/>
    <w:rsid w:val="00493B51"/>
    <w:rsid w:val="004949BD"/>
    <w:rsid w:val="00495A99"/>
    <w:rsid w:val="0049657D"/>
    <w:rsid w:val="00496C82"/>
    <w:rsid w:val="0049795C"/>
    <w:rsid w:val="00497D06"/>
    <w:rsid w:val="004A0456"/>
    <w:rsid w:val="004A0E12"/>
    <w:rsid w:val="004A1896"/>
    <w:rsid w:val="004A2A03"/>
    <w:rsid w:val="004A2A2A"/>
    <w:rsid w:val="004A3780"/>
    <w:rsid w:val="004A38E1"/>
    <w:rsid w:val="004A3AD2"/>
    <w:rsid w:val="004A3E8C"/>
    <w:rsid w:val="004A3FAB"/>
    <w:rsid w:val="004A4152"/>
    <w:rsid w:val="004A48F2"/>
    <w:rsid w:val="004A50CF"/>
    <w:rsid w:val="004A5459"/>
    <w:rsid w:val="004A5B04"/>
    <w:rsid w:val="004A62A7"/>
    <w:rsid w:val="004A7FBA"/>
    <w:rsid w:val="004B10E0"/>
    <w:rsid w:val="004B1160"/>
    <w:rsid w:val="004B1A49"/>
    <w:rsid w:val="004B1AFA"/>
    <w:rsid w:val="004B1E6D"/>
    <w:rsid w:val="004B24E3"/>
    <w:rsid w:val="004B26ED"/>
    <w:rsid w:val="004B2A75"/>
    <w:rsid w:val="004B31F7"/>
    <w:rsid w:val="004B3A26"/>
    <w:rsid w:val="004B3B5C"/>
    <w:rsid w:val="004B3DE4"/>
    <w:rsid w:val="004B3E80"/>
    <w:rsid w:val="004B4148"/>
    <w:rsid w:val="004B461A"/>
    <w:rsid w:val="004B480D"/>
    <w:rsid w:val="004B49FF"/>
    <w:rsid w:val="004B4AA7"/>
    <w:rsid w:val="004B5739"/>
    <w:rsid w:val="004B59FC"/>
    <w:rsid w:val="004B5C8D"/>
    <w:rsid w:val="004B5FFA"/>
    <w:rsid w:val="004B7F89"/>
    <w:rsid w:val="004C01AA"/>
    <w:rsid w:val="004C01F0"/>
    <w:rsid w:val="004C0318"/>
    <w:rsid w:val="004C0D8E"/>
    <w:rsid w:val="004C0F1D"/>
    <w:rsid w:val="004C2154"/>
    <w:rsid w:val="004C24F1"/>
    <w:rsid w:val="004C3591"/>
    <w:rsid w:val="004C3F12"/>
    <w:rsid w:val="004C4C84"/>
    <w:rsid w:val="004C5B86"/>
    <w:rsid w:val="004C626F"/>
    <w:rsid w:val="004C660B"/>
    <w:rsid w:val="004C7530"/>
    <w:rsid w:val="004C7C97"/>
    <w:rsid w:val="004C7EBF"/>
    <w:rsid w:val="004D02E6"/>
    <w:rsid w:val="004D0419"/>
    <w:rsid w:val="004D043B"/>
    <w:rsid w:val="004D0E69"/>
    <w:rsid w:val="004D15BD"/>
    <w:rsid w:val="004D17C3"/>
    <w:rsid w:val="004D1D9B"/>
    <w:rsid w:val="004D1DA3"/>
    <w:rsid w:val="004D222B"/>
    <w:rsid w:val="004D2845"/>
    <w:rsid w:val="004D2FF0"/>
    <w:rsid w:val="004D317F"/>
    <w:rsid w:val="004D32E1"/>
    <w:rsid w:val="004D34B6"/>
    <w:rsid w:val="004D3836"/>
    <w:rsid w:val="004D3B46"/>
    <w:rsid w:val="004D3C7E"/>
    <w:rsid w:val="004D4D66"/>
    <w:rsid w:val="004D4F65"/>
    <w:rsid w:val="004D5F02"/>
    <w:rsid w:val="004D6240"/>
    <w:rsid w:val="004D64D3"/>
    <w:rsid w:val="004D71B3"/>
    <w:rsid w:val="004D7721"/>
    <w:rsid w:val="004D77D0"/>
    <w:rsid w:val="004E01E1"/>
    <w:rsid w:val="004E0703"/>
    <w:rsid w:val="004E07F1"/>
    <w:rsid w:val="004E1B7F"/>
    <w:rsid w:val="004E1E89"/>
    <w:rsid w:val="004E1EFE"/>
    <w:rsid w:val="004E3441"/>
    <w:rsid w:val="004E3B31"/>
    <w:rsid w:val="004E491F"/>
    <w:rsid w:val="004E508A"/>
    <w:rsid w:val="004E57B9"/>
    <w:rsid w:val="004E5D08"/>
    <w:rsid w:val="004E5F59"/>
    <w:rsid w:val="004E6222"/>
    <w:rsid w:val="004E6C31"/>
    <w:rsid w:val="004E7110"/>
    <w:rsid w:val="004E71C8"/>
    <w:rsid w:val="004E7A10"/>
    <w:rsid w:val="004E7B57"/>
    <w:rsid w:val="004F007C"/>
    <w:rsid w:val="004F0E1B"/>
    <w:rsid w:val="004F0F35"/>
    <w:rsid w:val="004F14A5"/>
    <w:rsid w:val="004F20F7"/>
    <w:rsid w:val="004F245B"/>
    <w:rsid w:val="004F2AF2"/>
    <w:rsid w:val="004F30F7"/>
    <w:rsid w:val="004F3D19"/>
    <w:rsid w:val="004F424E"/>
    <w:rsid w:val="004F4BE1"/>
    <w:rsid w:val="004F5133"/>
    <w:rsid w:val="004F5A08"/>
    <w:rsid w:val="004F5E8B"/>
    <w:rsid w:val="004F6AE6"/>
    <w:rsid w:val="004F7CD5"/>
    <w:rsid w:val="004F7EFF"/>
    <w:rsid w:val="0050009E"/>
    <w:rsid w:val="0050103B"/>
    <w:rsid w:val="0050120F"/>
    <w:rsid w:val="00501374"/>
    <w:rsid w:val="00503775"/>
    <w:rsid w:val="00503BC9"/>
    <w:rsid w:val="00504D3A"/>
    <w:rsid w:val="005050D3"/>
    <w:rsid w:val="005050FD"/>
    <w:rsid w:val="005062D5"/>
    <w:rsid w:val="00506578"/>
    <w:rsid w:val="00506D9F"/>
    <w:rsid w:val="00507B3A"/>
    <w:rsid w:val="00507E78"/>
    <w:rsid w:val="0051079B"/>
    <w:rsid w:val="00510F5C"/>
    <w:rsid w:val="005110CF"/>
    <w:rsid w:val="0051140E"/>
    <w:rsid w:val="00511BF2"/>
    <w:rsid w:val="00512840"/>
    <w:rsid w:val="0051442D"/>
    <w:rsid w:val="005144E7"/>
    <w:rsid w:val="005144E9"/>
    <w:rsid w:val="005149E9"/>
    <w:rsid w:val="0051511F"/>
    <w:rsid w:val="005152E4"/>
    <w:rsid w:val="0051561C"/>
    <w:rsid w:val="00515CDB"/>
    <w:rsid w:val="005168DA"/>
    <w:rsid w:val="00516BD1"/>
    <w:rsid w:val="00516C39"/>
    <w:rsid w:val="00516DC2"/>
    <w:rsid w:val="00517DA3"/>
    <w:rsid w:val="00517EDE"/>
    <w:rsid w:val="0052051F"/>
    <w:rsid w:val="005210CF"/>
    <w:rsid w:val="0052160A"/>
    <w:rsid w:val="00521719"/>
    <w:rsid w:val="00522951"/>
    <w:rsid w:val="00522BC2"/>
    <w:rsid w:val="00522C13"/>
    <w:rsid w:val="00522D49"/>
    <w:rsid w:val="00523AD8"/>
    <w:rsid w:val="00523D65"/>
    <w:rsid w:val="00523FFA"/>
    <w:rsid w:val="0052431F"/>
    <w:rsid w:val="005257B2"/>
    <w:rsid w:val="00525BEE"/>
    <w:rsid w:val="00525DD7"/>
    <w:rsid w:val="00526849"/>
    <w:rsid w:val="005278F0"/>
    <w:rsid w:val="0052797C"/>
    <w:rsid w:val="005279F4"/>
    <w:rsid w:val="00527C1A"/>
    <w:rsid w:val="005301B2"/>
    <w:rsid w:val="00530942"/>
    <w:rsid w:val="00530D51"/>
    <w:rsid w:val="00530E80"/>
    <w:rsid w:val="005311D2"/>
    <w:rsid w:val="00531BCB"/>
    <w:rsid w:val="0053235B"/>
    <w:rsid w:val="00532736"/>
    <w:rsid w:val="0053334E"/>
    <w:rsid w:val="00534663"/>
    <w:rsid w:val="005359FB"/>
    <w:rsid w:val="00536310"/>
    <w:rsid w:val="005363C8"/>
    <w:rsid w:val="00537817"/>
    <w:rsid w:val="005409A5"/>
    <w:rsid w:val="00541685"/>
    <w:rsid w:val="005433F8"/>
    <w:rsid w:val="0054491B"/>
    <w:rsid w:val="00546984"/>
    <w:rsid w:val="0054721F"/>
    <w:rsid w:val="0054732C"/>
    <w:rsid w:val="00547792"/>
    <w:rsid w:val="00547C01"/>
    <w:rsid w:val="00547DD3"/>
    <w:rsid w:val="00547FFD"/>
    <w:rsid w:val="005501A5"/>
    <w:rsid w:val="005501AC"/>
    <w:rsid w:val="00550241"/>
    <w:rsid w:val="0055076D"/>
    <w:rsid w:val="005509A2"/>
    <w:rsid w:val="005527A0"/>
    <w:rsid w:val="005528D8"/>
    <w:rsid w:val="00552A29"/>
    <w:rsid w:val="00553340"/>
    <w:rsid w:val="00553674"/>
    <w:rsid w:val="00553AB6"/>
    <w:rsid w:val="005563A7"/>
    <w:rsid w:val="0055653F"/>
    <w:rsid w:val="00556DCF"/>
    <w:rsid w:val="00556E97"/>
    <w:rsid w:val="00557084"/>
    <w:rsid w:val="0055793D"/>
    <w:rsid w:val="00557AC3"/>
    <w:rsid w:val="005605A5"/>
    <w:rsid w:val="00561334"/>
    <w:rsid w:val="005613B5"/>
    <w:rsid w:val="00561B62"/>
    <w:rsid w:val="00561DA7"/>
    <w:rsid w:val="00562694"/>
    <w:rsid w:val="00563A82"/>
    <w:rsid w:val="005641F9"/>
    <w:rsid w:val="005649E3"/>
    <w:rsid w:val="005655DA"/>
    <w:rsid w:val="00565715"/>
    <w:rsid w:val="00565BAA"/>
    <w:rsid w:val="00567587"/>
    <w:rsid w:val="00567684"/>
    <w:rsid w:val="00567A8A"/>
    <w:rsid w:val="00570079"/>
    <w:rsid w:val="00570827"/>
    <w:rsid w:val="00571055"/>
    <w:rsid w:val="005723DB"/>
    <w:rsid w:val="0057240A"/>
    <w:rsid w:val="005725EB"/>
    <w:rsid w:val="00572A6C"/>
    <w:rsid w:val="00572B96"/>
    <w:rsid w:val="00573471"/>
    <w:rsid w:val="00573D3C"/>
    <w:rsid w:val="00574C73"/>
    <w:rsid w:val="005752DF"/>
    <w:rsid w:val="005755DE"/>
    <w:rsid w:val="005758B2"/>
    <w:rsid w:val="00575B1A"/>
    <w:rsid w:val="00575C7A"/>
    <w:rsid w:val="005775FD"/>
    <w:rsid w:val="00577F87"/>
    <w:rsid w:val="005809BC"/>
    <w:rsid w:val="00582B08"/>
    <w:rsid w:val="00583C5F"/>
    <w:rsid w:val="005847A9"/>
    <w:rsid w:val="00584BBD"/>
    <w:rsid w:val="00585319"/>
    <w:rsid w:val="005857C1"/>
    <w:rsid w:val="00585DA1"/>
    <w:rsid w:val="00585E7B"/>
    <w:rsid w:val="005868C6"/>
    <w:rsid w:val="005872E6"/>
    <w:rsid w:val="005876E8"/>
    <w:rsid w:val="00587EF3"/>
    <w:rsid w:val="00590980"/>
    <w:rsid w:val="00590BF2"/>
    <w:rsid w:val="00591695"/>
    <w:rsid w:val="00591FAC"/>
    <w:rsid w:val="00592539"/>
    <w:rsid w:val="0059301F"/>
    <w:rsid w:val="005934E7"/>
    <w:rsid w:val="00593C5B"/>
    <w:rsid w:val="005940AC"/>
    <w:rsid w:val="00594626"/>
    <w:rsid w:val="00595205"/>
    <w:rsid w:val="00595296"/>
    <w:rsid w:val="005952EA"/>
    <w:rsid w:val="00595304"/>
    <w:rsid w:val="00595F3A"/>
    <w:rsid w:val="0059651A"/>
    <w:rsid w:val="00596D6A"/>
    <w:rsid w:val="00597574"/>
    <w:rsid w:val="00597EF8"/>
    <w:rsid w:val="005A0092"/>
    <w:rsid w:val="005A02FB"/>
    <w:rsid w:val="005A1D1B"/>
    <w:rsid w:val="005A22F1"/>
    <w:rsid w:val="005A25E0"/>
    <w:rsid w:val="005A2606"/>
    <w:rsid w:val="005A2D49"/>
    <w:rsid w:val="005A3247"/>
    <w:rsid w:val="005A381E"/>
    <w:rsid w:val="005A3F92"/>
    <w:rsid w:val="005A425F"/>
    <w:rsid w:val="005A4A68"/>
    <w:rsid w:val="005A5CDC"/>
    <w:rsid w:val="005A5DEF"/>
    <w:rsid w:val="005A61C0"/>
    <w:rsid w:val="005A664A"/>
    <w:rsid w:val="005A6753"/>
    <w:rsid w:val="005A6982"/>
    <w:rsid w:val="005A6988"/>
    <w:rsid w:val="005A7928"/>
    <w:rsid w:val="005B0268"/>
    <w:rsid w:val="005B0611"/>
    <w:rsid w:val="005B0748"/>
    <w:rsid w:val="005B0AA4"/>
    <w:rsid w:val="005B1879"/>
    <w:rsid w:val="005B1DBC"/>
    <w:rsid w:val="005B29B3"/>
    <w:rsid w:val="005B3C42"/>
    <w:rsid w:val="005B42B3"/>
    <w:rsid w:val="005B6FD6"/>
    <w:rsid w:val="005B7314"/>
    <w:rsid w:val="005B7E58"/>
    <w:rsid w:val="005B7EB8"/>
    <w:rsid w:val="005C0493"/>
    <w:rsid w:val="005C0A6A"/>
    <w:rsid w:val="005C0E35"/>
    <w:rsid w:val="005C0F83"/>
    <w:rsid w:val="005C121C"/>
    <w:rsid w:val="005C15D0"/>
    <w:rsid w:val="005C1A41"/>
    <w:rsid w:val="005C36BB"/>
    <w:rsid w:val="005C48C1"/>
    <w:rsid w:val="005C4D71"/>
    <w:rsid w:val="005C61D8"/>
    <w:rsid w:val="005C6407"/>
    <w:rsid w:val="005C65D9"/>
    <w:rsid w:val="005C72E8"/>
    <w:rsid w:val="005C78A7"/>
    <w:rsid w:val="005D026D"/>
    <w:rsid w:val="005D0D4A"/>
    <w:rsid w:val="005D0D4B"/>
    <w:rsid w:val="005D2AA5"/>
    <w:rsid w:val="005D32F1"/>
    <w:rsid w:val="005D3998"/>
    <w:rsid w:val="005D405F"/>
    <w:rsid w:val="005D45A2"/>
    <w:rsid w:val="005D662E"/>
    <w:rsid w:val="005D6CB8"/>
    <w:rsid w:val="005D6CFC"/>
    <w:rsid w:val="005D70D6"/>
    <w:rsid w:val="005D745E"/>
    <w:rsid w:val="005D76AD"/>
    <w:rsid w:val="005E0073"/>
    <w:rsid w:val="005E0D6A"/>
    <w:rsid w:val="005E0DBC"/>
    <w:rsid w:val="005E15DA"/>
    <w:rsid w:val="005E1B26"/>
    <w:rsid w:val="005E1D0D"/>
    <w:rsid w:val="005E1EA7"/>
    <w:rsid w:val="005E1F73"/>
    <w:rsid w:val="005E2A5B"/>
    <w:rsid w:val="005E4776"/>
    <w:rsid w:val="005E48B4"/>
    <w:rsid w:val="005E4FAD"/>
    <w:rsid w:val="005E56A7"/>
    <w:rsid w:val="005E5983"/>
    <w:rsid w:val="005E5B89"/>
    <w:rsid w:val="005E5B9D"/>
    <w:rsid w:val="005E5BDF"/>
    <w:rsid w:val="005E5EDD"/>
    <w:rsid w:val="005E67B0"/>
    <w:rsid w:val="005E6887"/>
    <w:rsid w:val="005E7785"/>
    <w:rsid w:val="005E7C72"/>
    <w:rsid w:val="005F0005"/>
    <w:rsid w:val="005F114C"/>
    <w:rsid w:val="005F173A"/>
    <w:rsid w:val="005F1CA3"/>
    <w:rsid w:val="005F2D98"/>
    <w:rsid w:val="005F2E58"/>
    <w:rsid w:val="005F36DC"/>
    <w:rsid w:val="005F429E"/>
    <w:rsid w:val="005F469B"/>
    <w:rsid w:val="005F51EC"/>
    <w:rsid w:val="005F5AF3"/>
    <w:rsid w:val="005F5EBC"/>
    <w:rsid w:val="005F6639"/>
    <w:rsid w:val="005F68C3"/>
    <w:rsid w:val="005F6BAE"/>
    <w:rsid w:val="005F6DE3"/>
    <w:rsid w:val="005F766A"/>
    <w:rsid w:val="005F78B9"/>
    <w:rsid w:val="005F7E9C"/>
    <w:rsid w:val="00600914"/>
    <w:rsid w:val="00602861"/>
    <w:rsid w:val="00604291"/>
    <w:rsid w:val="0060442E"/>
    <w:rsid w:val="0060446D"/>
    <w:rsid w:val="00604742"/>
    <w:rsid w:val="00604DE4"/>
    <w:rsid w:val="00605E6D"/>
    <w:rsid w:val="00606383"/>
    <w:rsid w:val="00606CEE"/>
    <w:rsid w:val="006072BE"/>
    <w:rsid w:val="00610488"/>
    <w:rsid w:val="006108B3"/>
    <w:rsid w:val="00610DBD"/>
    <w:rsid w:val="006111B0"/>
    <w:rsid w:val="00611524"/>
    <w:rsid w:val="00611FA5"/>
    <w:rsid w:val="00612153"/>
    <w:rsid w:val="00612529"/>
    <w:rsid w:val="00613127"/>
    <w:rsid w:val="006131FA"/>
    <w:rsid w:val="006136C2"/>
    <w:rsid w:val="00613EAF"/>
    <w:rsid w:val="00614338"/>
    <w:rsid w:val="00614405"/>
    <w:rsid w:val="00614D90"/>
    <w:rsid w:val="006151CA"/>
    <w:rsid w:val="0061530F"/>
    <w:rsid w:val="0061560A"/>
    <w:rsid w:val="006158FB"/>
    <w:rsid w:val="00616089"/>
    <w:rsid w:val="00616E2F"/>
    <w:rsid w:val="006170EC"/>
    <w:rsid w:val="00617C07"/>
    <w:rsid w:val="00617EB7"/>
    <w:rsid w:val="0062077F"/>
    <w:rsid w:val="00620ABD"/>
    <w:rsid w:val="0062121D"/>
    <w:rsid w:val="006216DC"/>
    <w:rsid w:val="00621F84"/>
    <w:rsid w:val="00622184"/>
    <w:rsid w:val="006227CC"/>
    <w:rsid w:val="00622E3A"/>
    <w:rsid w:val="00623496"/>
    <w:rsid w:val="00623537"/>
    <w:rsid w:val="006238A2"/>
    <w:rsid w:val="00623B97"/>
    <w:rsid w:val="00623E44"/>
    <w:rsid w:val="00623FD5"/>
    <w:rsid w:val="00624037"/>
    <w:rsid w:val="00624719"/>
    <w:rsid w:val="00624BC7"/>
    <w:rsid w:val="00624FF6"/>
    <w:rsid w:val="00625562"/>
    <w:rsid w:val="00626B09"/>
    <w:rsid w:val="00626C26"/>
    <w:rsid w:val="006278F3"/>
    <w:rsid w:val="006304F8"/>
    <w:rsid w:val="0063057A"/>
    <w:rsid w:val="006307F2"/>
    <w:rsid w:val="006322DF"/>
    <w:rsid w:val="006328DE"/>
    <w:rsid w:val="00632F67"/>
    <w:rsid w:val="006342B7"/>
    <w:rsid w:val="00634E7A"/>
    <w:rsid w:val="0063569E"/>
    <w:rsid w:val="00635A14"/>
    <w:rsid w:val="00635C01"/>
    <w:rsid w:val="00636229"/>
    <w:rsid w:val="006367DB"/>
    <w:rsid w:val="0063683E"/>
    <w:rsid w:val="00636BF7"/>
    <w:rsid w:val="00637147"/>
    <w:rsid w:val="00640FE7"/>
    <w:rsid w:val="006413DA"/>
    <w:rsid w:val="00641C05"/>
    <w:rsid w:val="00641C55"/>
    <w:rsid w:val="006424C9"/>
    <w:rsid w:val="00643057"/>
    <w:rsid w:val="0064329C"/>
    <w:rsid w:val="00643B0E"/>
    <w:rsid w:val="00643D1C"/>
    <w:rsid w:val="00643DF5"/>
    <w:rsid w:val="006440C1"/>
    <w:rsid w:val="006444D2"/>
    <w:rsid w:val="00644664"/>
    <w:rsid w:val="006447D4"/>
    <w:rsid w:val="00644BA6"/>
    <w:rsid w:val="0064605C"/>
    <w:rsid w:val="0064663D"/>
    <w:rsid w:val="006467C6"/>
    <w:rsid w:val="00647A11"/>
    <w:rsid w:val="00647DC1"/>
    <w:rsid w:val="0065014B"/>
    <w:rsid w:val="00650F7E"/>
    <w:rsid w:val="0065145E"/>
    <w:rsid w:val="00651769"/>
    <w:rsid w:val="006527F0"/>
    <w:rsid w:val="00652CAF"/>
    <w:rsid w:val="006533AE"/>
    <w:rsid w:val="00653432"/>
    <w:rsid w:val="00653450"/>
    <w:rsid w:val="00653D9F"/>
    <w:rsid w:val="006540BE"/>
    <w:rsid w:val="006551A7"/>
    <w:rsid w:val="00655811"/>
    <w:rsid w:val="00656334"/>
    <w:rsid w:val="0065658A"/>
    <w:rsid w:val="00656D22"/>
    <w:rsid w:val="00656ED6"/>
    <w:rsid w:val="00657781"/>
    <w:rsid w:val="00657A0A"/>
    <w:rsid w:val="006610BE"/>
    <w:rsid w:val="00661124"/>
    <w:rsid w:val="006611C3"/>
    <w:rsid w:val="006630AC"/>
    <w:rsid w:val="00664BE5"/>
    <w:rsid w:val="00665885"/>
    <w:rsid w:val="00665D1A"/>
    <w:rsid w:val="0066614C"/>
    <w:rsid w:val="00667181"/>
    <w:rsid w:val="00667452"/>
    <w:rsid w:val="006701F0"/>
    <w:rsid w:val="0067041A"/>
    <w:rsid w:val="00671BC3"/>
    <w:rsid w:val="00672973"/>
    <w:rsid w:val="00672F84"/>
    <w:rsid w:val="00673972"/>
    <w:rsid w:val="0067609A"/>
    <w:rsid w:val="00676103"/>
    <w:rsid w:val="00676131"/>
    <w:rsid w:val="00676B1B"/>
    <w:rsid w:val="00676C58"/>
    <w:rsid w:val="00677A57"/>
    <w:rsid w:val="00680084"/>
    <w:rsid w:val="006808EF"/>
    <w:rsid w:val="00681974"/>
    <w:rsid w:val="0068241C"/>
    <w:rsid w:val="00682989"/>
    <w:rsid w:val="006835AD"/>
    <w:rsid w:val="00683B1D"/>
    <w:rsid w:val="0068466F"/>
    <w:rsid w:val="00684B89"/>
    <w:rsid w:val="00684B97"/>
    <w:rsid w:val="00684E4F"/>
    <w:rsid w:val="00686382"/>
    <w:rsid w:val="00686684"/>
    <w:rsid w:val="00686A9E"/>
    <w:rsid w:val="006871CE"/>
    <w:rsid w:val="006874A4"/>
    <w:rsid w:val="006875FB"/>
    <w:rsid w:val="00690718"/>
    <w:rsid w:val="00690F05"/>
    <w:rsid w:val="006911CC"/>
    <w:rsid w:val="0069165D"/>
    <w:rsid w:val="00691F18"/>
    <w:rsid w:val="00693147"/>
    <w:rsid w:val="006934D5"/>
    <w:rsid w:val="006938D1"/>
    <w:rsid w:val="00693A7B"/>
    <w:rsid w:val="00693BA6"/>
    <w:rsid w:val="00693E79"/>
    <w:rsid w:val="00694137"/>
    <w:rsid w:val="00695878"/>
    <w:rsid w:val="006969F5"/>
    <w:rsid w:val="00696CDF"/>
    <w:rsid w:val="006975AF"/>
    <w:rsid w:val="00697879"/>
    <w:rsid w:val="00697D76"/>
    <w:rsid w:val="00697E07"/>
    <w:rsid w:val="00697EB3"/>
    <w:rsid w:val="006A00E2"/>
    <w:rsid w:val="006A00F7"/>
    <w:rsid w:val="006A034D"/>
    <w:rsid w:val="006A03D4"/>
    <w:rsid w:val="006A1D1A"/>
    <w:rsid w:val="006A2083"/>
    <w:rsid w:val="006A2323"/>
    <w:rsid w:val="006A27DB"/>
    <w:rsid w:val="006A29EF"/>
    <w:rsid w:val="006A2A20"/>
    <w:rsid w:val="006A3A8C"/>
    <w:rsid w:val="006A4087"/>
    <w:rsid w:val="006A4136"/>
    <w:rsid w:val="006A487F"/>
    <w:rsid w:val="006A488B"/>
    <w:rsid w:val="006A54D9"/>
    <w:rsid w:val="006A70BD"/>
    <w:rsid w:val="006A77AB"/>
    <w:rsid w:val="006B01E4"/>
    <w:rsid w:val="006B0713"/>
    <w:rsid w:val="006B076C"/>
    <w:rsid w:val="006B262A"/>
    <w:rsid w:val="006B38B3"/>
    <w:rsid w:val="006B3BE7"/>
    <w:rsid w:val="006B44B0"/>
    <w:rsid w:val="006B471B"/>
    <w:rsid w:val="006B4D3E"/>
    <w:rsid w:val="006B4F13"/>
    <w:rsid w:val="006B543A"/>
    <w:rsid w:val="006B5831"/>
    <w:rsid w:val="006B6A74"/>
    <w:rsid w:val="006B6C35"/>
    <w:rsid w:val="006B70FA"/>
    <w:rsid w:val="006B73DE"/>
    <w:rsid w:val="006C0A15"/>
    <w:rsid w:val="006C0DDB"/>
    <w:rsid w:val="006C0FCE"/>
    <w:rsid w:val="006C1372"/>
    <w:rsid w:val="006C14D0"/>
    <w:rsid w:val="006C1ED7"/>
    <w:rsid w:val="006C22EF"/>
    <w:rsid w:val="006C28A9"/>
    <w:rsid w:val="006C28ED"/>
    <w:rsid w:val="006C3637"/>
    <w:rsid w:val="006C49D5"/>
    <w:rsid w:val="006C4D30"/>
    <w:rsid w:val="006C4E63"/>
    <w:rsid w:val="006C4E7D"/>
    <w:rsid w:val="006C4FC4"/>
    <w:rsid w:val="006C525D"/>
    <w:rsid w:val="006C577C"/>
    <w:rsid w:val="006C64FB"/>
    <w:rsid w:val="006C6731"/>
    <w:rsid w:val="006C6C56"/>
    <w:rsid w:val="006C7418"/>
    <w:rsid w:val="006C759F"/>
    <w:rsid w:val="006C7DDB"/>
    <w:rsid w:val="006C7DFC"/>
    <w:rsid w:val="006C7E23"/>
    <w:rsid w:val="006D01A9"/>
    <w:rsid w:val="006D0292"/>
    <w:rsid w:val="006D11B7"/>
    <w:rsid w:val="006D31B0"/>
    <w:rsid w:val="006D3B8B"/>
    <w:rsid w:val="006D3C1C"/>
    <w:rsid w:val="006D56A7"/>
    <w:rsid w:val="006D575A"/>
    <w:rsid w:val="006D57ED"/>
    <w:rsid w:val="006D5BA9"/>
    <w:rsid w:val="006D5C66"/>
    <w:rsid w:val="006D5FED"/>
    <w:rsid w:val="006D67D6"/>
    <w:rsid w:val="006D6FC0"/>
    <w:rsid w:val="006D7BC6"/>
    <w:rsid w:val="006E0065"/>
    <w:rsid w:val="006E03E9"/>
    <w:rsid w:val="006E0679"/>
    <w:rsid w:val="006E1243"/>
    <w:rsid w:val="006E1A62"/>
    <w:rsid w:val="006E1AF0"/>
    <w:rsid w:val="006E2329"/>
    <w:rsid w:val="006E24D5"/>
    <w:rsid w:val="006E2676"/>
    <w:rsid w:val="006E26D4"/>
    <w:rsid w:val="006E2922"/>
    <w:rsid w:val="006E3729"/>
    <w:rsid w:val="006E3E1E"/>
    <w:rsid w:val="006E420C"/>
    <w:rsid w:val="006E4D4A"/>
    <w:rsid w:val="006E503D"/>
    <w:rsid w:val="006E526E"/>
    <w:rsid w:val="006E5362"/>
    <w:rsid w:val="006E602D"/>
    <w:rsid w:val="006E61F2"/>
    <w:rsid w:val="006E6620"/>
    <w:rsid w:val="006E6D55"/>
    <w:rsid w:val="006F09FA"/>
    <w:rsid w:val="006F0AFC"/>
    <w:rsid w:val="006F10C3"/>
    <w:rsid w:val="006F11BF"/>
    <w:rsid w:val="006F160D"/>
    <w:rsid w:val="006F16EF"/>
    <w:rsid w:val="006F2B4C"/>
    <w:rsid w:val="006F2B8A"/>
    <w:rsid w:val="006F3782"/>
    <w:rsid w:val="006F4B71"/>
    <w:rsid w:val="006F5124"/>
    <w:rsid w:val="006F5361"/>
    <w:rsid w:val="006F63A0"/>
    <w:rsid w:val="006F6D04"/>
    <w:rsid w:val="006F6F1B"/>
    <w:rsid w:val="006F706E"/>
    <w:rsid w:val="00700CD8"/>
    <w:rsid w:val="00700D86"/>
    <w:rsid w:val="00701188"/>
    <w:rsid w:val="0070178F"/>
    <w:rsid w:val="00701B17"/>
    <w:rsid w:val="00701DF5"/>
    <w:rsid w:val="00702615"/>
    <w:rsid w:val="007028DA"/>
    <w:rsid w:val="00702907"/>
    <w:rsid w:val="00703ABB"/>
    <w:rsid w:val="007044CD"/>
    <w:rsid w:val="00704572"/>
    <w:rsid w:val="00704F7D"/>
    <w:rsid w:val="00705FC2"/>
    <w:rsid w:val="00706178"/>
    <w:rsid w:val="007063C1"/>
    <w:rsid w:val="00706D91"/>
    <w:rsid w:val="00707910"/>
    <w:rsid w:val="0071049C"/>
    <w:rsid w:val="0071099E"/>
    <w:rsid w:val="00711943"/>
    <w:rsid w:val="007125B7"/>
    <w:rsid w:val="00712BB3"/>
    <w:rsid w:val="00712C91"/>
    <w:rsid w:val="00713655"/>
    <w:rsid w:val="00713B84"/>
    <w:rsid w:val="00714033"/>
    <w:rsid w:val="00715E89"/>
    <w:rsid w:val="00716166"/>
    <w:rsid w:val="0071660A"/>
    <w:rsid w:val="00717625"/>
    <w:rsid w:val="00717B96"/>
    <w:rsid w:val="00720B81"/>
    <w:rsid w:val="00720F77"/>
    <w:rsid w:val="00721335"/>
    <w:rsid w:val="00722CE7"/>
    <w:rsid w:val="00723C1E"/>
    <w:rsid w:val="00723F0E"/>
    <w:rsid w:val="00724369"/>
    <w:rsid w:val="00724709"/>
    <w:rsid w:val="0072482A"/>
    <w:rsid w:val="0072527D"/>
    <w:rsid w:val="00725B56"/>
    <w:rsid w:val="00725D56"/>
    <w:rsid w:val="00725E1E"/>
    <w:rsid w:val="00726246"/>
    <w:rsid w:val="00727009"/>
    <w:rsid w:val="007270DA"/>
    <w:rsid w:val="007271BF"/>
    <w:rsid w:val="0072790E"/>
    <w:rsid w:val="00727D9A"/>
    <w:rsid w:val="00727FBB"/>
    <w:rsid w:val="007307AF"/>
    <w:rsid w:val="0073126F"/>
    <w:rsid w:val="007312C0"/>
    <w:rsid w:val="007325A2"/>
    <w:rsid w:val="00732C04"/>
    <w:rsid w:val="00733A1C"/>
    <w:rsid w:val="00733C72"/>
    <w:rsid w:val="00733F13"/>
    <w:rsid w:val="0073406A"/>
    <w:rsid w:val="00734154"/>
    <w:rsid w:val="00734309"/>
    <w:rsid w:val="00735007"/>
    <w:rsid w:val="007351CA"/>
    <w:rsid w:val="00736232"/>
    <w:rsid w:val="00736E8C"/>
    <w:rsid w:val="00740003"/>
    <w:rsid w:val="00740A86"/>
    <w:rsid w:val="00740C56"/>
    <w:rsid w:val="007411A1"/>
    <w:rsid w:val="0074147B"/>
    <w:rsid w:val="007417A7"/>
    <w:rsid w:val="00741D69"/>
    <w:rsid w:val="00743A1F"/>
    <w:rsid w:val="00743CE2"/>
    <w:rsid w:val="00744A1F"/>
    <w:rsid w:val="007459FE"/>
    <w:rsid w:val="007462AA"/>
    <w:rsid w:val="00746408"/>
    <w:rsid w:val="00747B8A"/>
    <w:rsid w:val="00747E12"/>
    <w:rsid w:val="00747EBF"/>
    <w:rsid w:val="00750875"/>
    <w:rsid w:val="00750B26"/>
    <w:rsid w:val="00750C83"/>
    <w:rsid w:val="00750DDB"/>
    <w:rsid w:val="00750E87"/>
    <w:rsid w:val="00750ECB"/>
    <w:rsid w:val="00751C85"/>
    <w:rsid w:val="00752B57"/>
    <w:rsid w:val="00752D0A"/>
    <w:rsid w:val="0075302C"/>
    <w:rsid w:val="007531D4"/>
    <w:rsid w:val="007532EF"/>
    <w:rsid w:val="00753673"/>
    <w:rsid w:val="00753A7D"/>
    <w:rsid w:val="007546F2"/>
    <w:rsid w:val="00754A50"/>
    <w:rsid w:val="00755397"/>
    <w:rsid w:val="00755BE9"/>
    <w:rsid w:val="007570C8"/>
    <w:rsid w:val="00757F4B"/>
    <w:rsid w:val="00760018"/>
    <w:rsid w:val="00760630"/>
    <w:rsid w:val="0076081D"/>
    <w:rsid w:val="00760BE6"/>
    <w:rsid w:val="00760C89"/>
    <w:rsid w:val="00760EDD"/>
    <w:rsid w:val="007612FE"/>
    <w:rsid w:val="00761A82"/>
    <w:rsid w:val="007625AF"/>
    <w:rsid w:val="0076288A"/>
    <w:rsid w:val="00762A2F"/>
    <w:rsid w:val="0076329D"/>
    <w:rsid w:val="0076330F"/>
    <w:rsid w:val="007639E3"/>
    <w:rsid w:val="00763FB2"/>
    <w:rsid w:val="00764442"/>
    <w:rsid w:val="00764D41"/>
    <w:rsid w:val="0076553A"/>
    <w:rsid w:val="007666FF"/>
    <w:rsid w:val="00766B64"/>
    <w:rsid w:val="00766CBA"/>
    <w:rsid w:val="00766D08"/>
    <w:rsid w:val="00766D0F"/>
    <w:rsid w:val="00766E69"/>
    <w:rsid w:val="007704D1"/>
    <w:rsid w:val="007709BD"/>
    <w:rsid w:val="00770C37"/>
    <w:rsid w:val="00771256"/>
    <w:rsid w:val="0077178E"/>
    <w:rsid w:val="007724D5"/>
    <w:rsid w:val="00772685"/>
    <w:rsid w:val="00772AC0"/>
    <w:rsid w:val="00772F31"/>
    <w:rsid w:val="00773045"/>
    <w:rsid w:val="0077367C"/>
    <w:rsid w:val="007736E4"/>
    <w:rsid w:val="00773824"/>
    <w:rsid w:val="0077393A"/>
    <w:rsid w:val="00773CCC"/>
    <w:rsid w:val="00774071"/>
    <w:rsid w:val="0077425F"/>
    <w:rsid w:val="0077451B"/>
    <w:rsid w:val="00775324"/>
    <w:rsid w:val="00776E15"/>
    <w:rsid w:val="007770CE"/>
    <w:rsid w:val="00777D71"/>
    <w:rsid w:val="0078043C"/>
    <w:rsid w:val="007807FC"/>
    <w:rsid w:val="00780AD5"/>
    <w:rsid w:val="00781082"/>
    <w:rsid w:val="00781169"/>
    <w:rsid w:val="007813CF"/>
    <w:rsid w:val="00781B4A"/>
    <w:rsid w:val="00781B53"/>
    <w:rsid w:val="00782246"/>
    <w:rsid w:val="007826D1"/>
    <w:rsid w:val="00782FB5"/>
    <w:rsid w:val="007832BD"/>
    <w:rsid w:val="00783CC3"/>
    <w:rsid w:val="00783E23"/>
    <w:rsid w:val="0078416A"/>
    <w:rsid w:val="0078449C"/>
    <w:rsid w:val="00784C8E"/>
    <w:rsid w:val="00785025"/>
    <w:rsid w:val="00785A45"/>
    <w:rsid w:val="00785ED5"/>
    <w:rsid w:val="00785EE5"/>
    <w:rsid w:val="00786B73"/>
    <w:rsid w:val="00787A2B"/>
    <w:rsid w:val="007902A6"/>
    <w:rsid w:val="00791912"/>
    <w:rsid w:val="00792E32"/>
    <w:rsid w:val="00793796"/>
    <w:rsid w:val="00793B50"/>
    <w:rsid w:val="00794328"/>
    <w:rsid w:val="00794EFF"/>
    <w:rsid w:val="007955A0"/>
    <w:rsid w:val="007962F0"/>
    <w:rsid w:val="007967A6"/>
    <w:rsid w:val="00796AAC"/>
    <w:rsid w:val="007976CE"/>
    <w:rsid w:val="007977AD"/>
    <w:rsid w:val="007A07D3"/>
    <w:rsid w:val="007A08CF"/>
    <w:rsid w:val="007A36BA"/>
    <w:rsid w:val="007A37F2"/>
    <w:rsid w:val="007A3F64"/>
    <w:rsid w:val="007A3FF6"/>
    <w:rsid w:val="007A455C"/>
    <w:rsid w:val="007A4609"/>
    <w:rsid w:val="007A49D9"/>
    <w:rsid w:val="007A5ADA"/>
    <w:rsid w:val="007A5F51"/>
    <w:rsid w:val="007A62D6"/>
    <w:rsid w:val="007A6362"/>
    <w:rsid w:val="007A64B5"/>
    <w:rsid w:val="007A659B"/>
    <w:rsid w:val="007A65DD"/>
    <w:rsid w:val="007A65DF"/>
    <w:rsid w:val="007A69C7"/>
    <w:rsid w:val="007A71E7"/>
    <w:rsid w:val="007A7EA1"/>
    <w:rsid w:val="007A7EF7"/>
    <w:rsid w:val="007B052F"/>
    <w:rsid w:val="007B11EB"/>
    <w:rsid w:val="007B1676"/>
    <w:rsid w:val="007B171D"/>
    <w:rsid w:val="007B1BD8"/>
    <w:rsid w:val="007B1E61"/>
    <w:rsid w:val="007B1EA1"/>
    <w:rsid w:val="007B2945"/>
    <w:rsid w:val="007B2A7F"/>
    <w:rsid w:val="007B2A9B"/>
    <w:rsid w:val="007B2F8D"/>
    <w:rsid w:val="007B3A09"/>
    <w:rsid w:val="007B3E3A"/>
    <w:rsid w:val="007B454D"/>
    <w:rsid w:val="007B468A"/>
    <w:rsid w:val="007B543A"/>
    <w:rsid w:val="007B57EC"/>
    <w:rsid w:val="007B5934"/>
    <w:rsid w:val="007B5971"/>
    <w:rsid w:val="007B6629"/>
    <w:rsid w:val="007B7D15"/>
    <w:rsid w:val="007C009B"/>
    <w:rsid w:val="007C01B1"/>
    <w:rsid w:val="007C0466"/>
    <w:rsid w:val="007C048E"/>
    <w:rsid w:val="007C0AC2"/>
    <w:rsid w:val="007C0C05"/>
    <w:rsid w:val="007C0C34"/>
    <w:rsid w:val="007C13F8"/>
    <w:rsid w:val="007C231E"/>
    <w:rsid w:val="007C378A"/>
    <w:rsid w:val="007C3D48"/>
    <w:rsid w:val="007C3E3E"/>
    <w:rsid w:val="007C4055"/>
    <w:rsid w:val="007C4134"/>
    <w:rsid w:val="007C4CA1"/>
    <w:rsid w:val="007C4DE7"/>
    <w:rsid w:val="007C513F"/>
    <w:rsid w:val="007C51CB"/>
    <w:rsid w:val="007C5477"/>
    <w:rsid w:val="007C5507"/>
    <w:rsid w:val="007C55F5"/>
    <w:rsid w:val="007C62AD"/>
    <w:rsid w:val="007C6784"/>
    <w:rsid w:val="007C6F19"/>
    <w:rsid w:val="007C72D0"/>
    <w:rsid w:val="007C7E1B"/>
    <w:rsid w:val="007C7E62"/>
    <w:rsid w:val="007D01BE"/>
    <w:rsid w:val="007D17EE"/>
    <w:rsid w:val="007D22B6"/>
    <w:rsid w:val="007D3970"/>
    <w:rsid w:val="007D433D"/>
    <w:rsid w:val="007D5595"/>
    <w:rsid w:val="007D57E7"/>
    <w:rsid w:val="007D69BA"/>
    <w:rsid w:val="007D6A0A"/>
    <w:rsid w:val="007D6B19"/>
    <w:rsid w:val="007D7B4D"/>
    <w:rsid w:val="007E0013"/>
    <w:rsid w:val="007E081D"/>
    <w:rsid w:val="007E114D"/>
    <w:rsid w:val="007E1398"/>
    <w:rsid w:val="007E1439"/>
    <w:rsid w:val="007E14D1"/>
    <w:rsid w:val="007E19A6"/>
    <w:rsid w:val="007E19D1"/>
    <w:rsid w:val="007E29D5"/>
    <w:rsid w:val="007E2DDB"/>
    <w:rsid w:val="007E32B2"/>
    <w:rsid w:val="007E3ADE"/>
    <w:rsid w:val="007E412F"/>
    <w:rsid w:val="007E4674"/>
    <w:rsid w:val="007E5516"/>
    <w:rsid w:val="007E58CF"/>
    <w:rsid w:val="007E5B6F"/>
    <w:rsid w:val="007E6059"/>
    <w:rsid w:val="007E68A3"/>
    <w:rsid w:val="007E68AC"/>
    <w:rsid w:val="007E6BD3"/>
    <w:rsid w:val="007E6E4E"/>
    <w:rsid w:val="007E748C"/>
    <w:rsid w:val="007E74A0"/>
    <w:rsid w:val="007E78EE"/>
    <w:rsid w:val="007F013A"/>
    <w:rsid w:val="007F0690"/>
    <w:rsid w:val="007F101C"/>
    <w:rsid w:val="007F1096"/>
    <w:rsid w:val="007F115D"/>
    <w:rsid w:val="007F1791"/>
    <w:rsid w:val="007F24DD"/>
    <w:rsid w:val="007F26CB"/>
    <w:rsid w:val="007F2A9E"/>
    <w:rsid w:val="007F2D2A"/>
    <w:rsid w:val="007F4ACC"/>
    <w:rsid w:val="007F4C4F"/>
    <w:rsid w:val="007F5069"/>
    <w:rsid w:val="007F5637"/>
    <w:rsid w:val="007F5829"/>
    <w:rsid w:val="007F5D0E"/>
    <w:rsid w:val="007F5DEC"/>
    <w:rsid w:val="007F666D"/>
    <w:rsid w:val="007F724A"/>
    <w:rsid w:val="007F7604"/>
    <w:rsid w:val="007F77EA"/>
    <w:rsid w:val="007F7D1E"/>
    <w:rsid w:val="008001BA"/>
    <w:rsid w:val="0080034E"/>
    <w:rsid w:val="008004D7"/>
    <w:rsid w:val="00800893"/>
    <w:rsid w:val="00801247"/>
    <w:rsid w:val="008016D4"/>
    <w:rsid w:val="008018A9"/>
    <w:rsid w:val="00801AE7"/>
    <w:rsid w:val="00801E6C"/>
    <w:rsid w:val="0080312A"/>
    <w:rsid w:val="0080371D"/>
    <w:rsid w:val="008042AC"/>
    <w:rsid w:val="00805B35"/>
    <w:rsid w:val="00806C6A"/>
    <w:rsid w:val="008071CA"/>
    <w:rsid w:val="008073EE"/>
    <w:rsid w:val="008074DA"/>
    <w:rsid w:val="00807B49"/>
    <w:rsid w:val="0081000B"/>
    <w:rsid w:val="008102A0"/>
    <w:rsid w:val="00810858"/>
    <w:rsid w:val="0081085D"/>
    <w:rsid w:val="00810BDD"/>
    <w:rsid w:val="00810C83"/>
    <w:rsid w:val="00811624"/>
    <w:rsid w:val="00811E0C"/>
    <w:rsid w:val="00812035"/>
    <w:rsid w:val="00812F0F"/>
    <w:rsid w:val="008131E9"/>
    <w:rsid w:val="00815E9C"/>
    <w:rsid w:val="00816A21"/>
    <w:rsid w:val="00817187"/>
    <w:rsid w:val="00817574"/>
    <w:rsid w:val="00817D0E"/>
    <w:rsid w:val="008223E8"/>
    <w:rsid w:val="00822617"/>
    <w:rsid w:val="0082285F"/>
    <w:rsid w:val="008233D0"/>
    <w:rsid w:val="008237CC"/>
    <w:rsid w:val="00823AB6"/>
    <w:rsid w:val="00823D04"/>
    <w:rsid w:val="008240E1"/>
    <w:rsid w:val="00824138"/>
    <w:rsid w:val="0082426E"/>
    <w:rsid w:val="00824F35"/>
    <w:rsid w:val="0082509B"/>
    <w:rsid w:val="00825AA5"/>
    <w:rsid w:val="00827B46"/>
    <w:rsid w:val="00827C45"/>
    <w:rsid w:val="00831644"/>
    <w:rsid w:val="008317D8"/>
    <w:rsid w:val="00831D7A"/>
    <w:rsid w:val="00831DC0"/>
    <w:rsid w:val="00831F72"/>
    <w:rsid w:val="00832816"/>
    <w:rsid w:val="00832D77"/>
    <w:rsid w:val="00832EDE"/>
    <w:rsid w:val="008331F9"/>
    <w:rsid w:val="00833A80"/>
    <w:rsid w:val="008343C7"/>
    <w:rsid w:val="008354AB"/>
    <w:rsid w:val="00835706"/>
    <w:rsid w:val="00835960"/>
    <w:rsid w:val="0083624F"/>
    <w:rsid w:val="00836C2D"/>
    <w:rsid w:val="00836C88"/>
    <w:rsid w:val="00837884"/>
    <w:rsid w:val="00837BA8"/>
    <w:rsid w:val="00840410"/>
    <w:rsid w:val="00841358"/>
    <w:rsid w:val="0084179A"/>
    <w:rsid w:val="00842452"/>
    <w:rsid w:val="00842AC3"/>
    <w:rsid w:val="00843204"/>
    <w:rsid w:val="008432AA"/>
    <w:rsid w:val="00843ADB"/>
    <w:rsid w:val="00844A5A"/>
    <w:rsid w:val="00845110"/>
    <w:rsid w:val="00845E26"/>
    <w:rsid w:val="0084609A"/>
    <w:rsid w:val="00846A6B"/>
    <w:rsid w:val="00846AAD"/>
    <w:rsid w:val="008477BF"/>
    <w:rsid w:val="00847AFC"/>
    <w:rsid w:val="00847E3E"/>
    <w:rsid w:val="00850179"/>
    <w:rsid w:val="008502A7"/>
    <w:rsid w:val="00850ACB"/>
    <w:rsid w:val="00850D7B"/>
    <w:rsid w:val="00851857"/>
    <w:rsid w:val="00851C55"/>
    <w:rsid w:val="00851C6C"/>
    <w:rsid w:val="00851CDC"/>
    <w:rsid w:val="00851E6A"/>
    <w:rsid w:val="00852362"/>
    <w:rsid w:val="00852D4C"/>
    <w:rsid w:val="00853289"/>
    <w:rsid w:val="00854861"/>
    <w:rsid w:val="008548FB"/>
    <w:rsid w:val="00854905"/>
    <w:rsid w:val="00855411"/>
    <w:rsid w:val="00855A48"/>
    <w:rsid w:val="00856664"/>
    <w:rsid w:val="00856AC1"/>
    <w:rsid w:val="00856BCB"/>
    <w:rsid w:val="00856E8D"/>
    <w:rsid w:val="0085735C"/>
    <w:rsid w:val="00857EDE"/>
    <w:rsid w:val="008603DF"/>
    <w:rsid w:val="00860BC7"/>
    <w:rsid w:val="00860F0A"/>
    <w:rsid w:val="00861578"/>
    <w:rsid w:val="008618AA"/>
    <w:rsid w:val="0086193D"/>
    <w:rsid w:val="0086341A"/>
    <w:rsid w:val="00863FDF"/>
    <w:rsid w:val="008672D2"/>
    <w:rsid w:val="0086768E"/>
    <w:rsid w:val="00867C13"/>
    <w:rsid w:val="00867D7F"/>
    <w:rsid w:val="00870A25"/>
    <w:rsid w:val="00870E31"/>
    <w:rsid w:val="00870EFB"/>
    <w:rsid w:val="0087180A"/>
    <w:rsid w:val="00871D0C"/>
    <w:rsid w:val="00872746"/>
    <w:rsid w:val="00873CB9"/>
    <w:rsid w:val="00874021"/>
    <w:rsid w:val="00874585"/>
    <w:rsid w:val="008745BE"/>
    <w:rsid w:val="00874A99"/>
    <w:rsid w:val="0087509B"/>
    <w:rsid w:val="00875490"/>
    <w:rsid w:val="008763E6"/>
    <w:rsid w:val="008765C8"/>
    <w:rsid w:val="008777C8"/>
    <w:rsid w:val="00880F11"/>
    <w:rsid w:val="00881876"/>
    <w:rsid w:val="00881FB2"/>
    <w:rsid w:val="0088218D"/>
    <w:rsid w:val="0088255B"/>
    <w:rsid w:val="00883046"/>
    <w:rsid w:val="0088339C"/>
    <w:rsid w:val="00883A6B"/>
    <w:rsid w:val="00883F64"/>
    <w:rsid w:val="008840D9"/>
    <w:rsid w:val="008853CA"/>
    <w:rsid w:val="008855CA"/>
    <w:rsid w:val="008857AE"/>
    <w:rsid w:val="00885BAC"/>
    <w:rsid w:val="00887029"/>
    <w:rsid w:val="0088785B"/>
    <w:rsid w:val="00887B50"/>
    <w:rsid w:val="00887B66"/>
    <w:rsid w:val="00887CDF"/>
    <w:rsid w:val="00890746"/>
    <w:rsid w:val="00890BAB"/>
    <w:rsid w:val="00890D5E"/>
    <w:rsid w:val="008919C4"/>
    <w:rsid w:val="00891A18"/>
    <w:rsid w:val="00892310"/>
    <w:rsid w:val="00892364"/>
    <w:rsid w:val="00892721"/>
    <w:rsid w:val="00892C58"/>
    <w:rsid w:val="00892CDA"/>
    <w:rsid w:val="0089313B"/>
    <w:rsid w:val="00893439"/>
    <w:rsid w:val="00893943"/>
    <w:rsid w:val="00893BD7"/>
    <w:rsid w:val="00893ED0"/>
    <w:rsid w:val="00895E07"/>
    <w:rsid w:val="008962A4"/>
    <w:rsid w:val="008970A8"/>
    <w:rsid w:val="00897649"/>
    <w:rsid w:val="008978A9"/>
    <w:rsid w:val="008978F6"/>
    <w:rsid w:val="00897BFB"/>
    <w:rsid w:val="008A06E9"/>
    <w:rsid w:val="008A0C97"/>
    <w:rsid w:val="008A1117"/>
    <w:rsid w:val="008A12E2"/>
    <w:rsid w:val="008A2983"/>
    <w:rsid w:val="008A2EF9"/>
    <w:rsid w:val="008A32E0"/>
    <w:rsid w:val="008A402B"/>
    <w:rsid w:val="008A4982"/>
    <w:rsid w:val="008A4A1D"/>
    <w:rsid w:val="008A4B64"/>
    <w:rsid w:val="008A4E30"/>
    <w:rsid w:val="008A505A"/>
    <w:rsid w:val="008A52D5"/>
    <w:rsid w:val="008A5B22"/>
    <w:rsid w:val="008B03FE"/>
    <w:rsid w:val="008B0ECA"/>
    <w:rsid w:val="008B2148"/>
    <w:rsid w:val="008B2331"/>
    <w:rsid w:val="008B2867"/>
    <w:rsid w:val="008B2E36"/>
    <w:rsid w:val="008B3AAC"/>
    <w:rsid w:val="008B3CE6"/>
    <w:rsid w:val="008B4234"/>
    <w:rsid w:val="008B4CEC"/>
    <w:rsid w:val="008B50A4"/>
    <w:rsid w:val="008B786E"/>
    <w:rsid w:val="008B78B3"/>
    <w:rsid w:val="008C0312"/>
    <w:rsid w:val="008C053D"/>
    <w:rsid w:val="008C0917"/>
    <w:rsid w:val="008C0F97"/>
    <w:rsid w:val="008C42CF"/>
    <w:rsid w:val="008C447C"/>
    <w:rsid w:val="008C4632"/>
    <w:rsid w:val="008C467C"/>
    <w:rsid w:val="008C4CF5"/>
    <w:rsid w:val="008C524D"/>
    <w:rsid w:val="008C54DD"/>
    <w:rsid w:val="008C592A"/>
    <w:rsid w:val="008C61C2"/>
    <w:rsid w:val="008C6A3C"/>
    <w:rsid w:val="008C75DC"/>
    <w:rsid w:val="008C77B8"/>
    <w:rsid w:val="008C7AFA"/>
    <w:rsid w:val="008D0BCC"/>
    <w:rsid w:val="008D0D52"/>
    <w:rsid w:val="008D14B2"/>
    <w:rsid w:val="008D2732"/>
    <w:rsid w:val="008D27E0"/>
    <w:rsid w:val="008D295A"/>
    <w:rsid w:val="008D2A5F"/>
    <w:rsid w:val="008D2C0B"/>
    <w:rsid w:val="008D2EC1"/>
    <w:rsid w:val="008D3068"/>
    <w:rsid w:val="008D4019"/>
    <w:rsid w:val="008D4A5A"/>
    <w:rsid w:val="008D4D8A"/>
    <w:rsid w:val="008D638D"/>
    <w:rsid w:val="008D66A7"/>
    <w:rsid w:val="008D6916"/>
    <w:rsid w:val="008D7118"/>
    <w:rsid w:val="008D730D"/>
    <w:rsid w:val="008E0122"/>
    <w:rsid w:val="008E1266"/>
    <w:rsid w:val="008E1ED4"/>
    <w:rsid w:val="008E2838"/>
    <w:rsid w:val="008E2B03"/>
    <w:rsid w:val="008E395A"/>
    <w:rsid w:val="008E3B61"/>
    <w:rsid w:val="008E3DA5"/>
    <w:rsid w:val="008E47F0"/>
    <w:rsid w:val="008E4B3E"/>
    <w:rsid w:val="008E6DCF"/>
    <w:rsid w:val="008E7771"/>
    <w:rsid w:val="008E79A7"/>
    <w:rsid w:val="008E7F5F"/>
    <w:rsid w:val="008F0529"/>
    <w:rsid w:val="008F0896"/>
    <w:rsid w:val="008F1BA4"/>
    <w:rsid w:val="008F22F5"/>
    <w:rsid w:val="008F23D0"/>
    <w:rsid w:val="008F2E5E"/>
    <w:rsid w:val="008F302C"/>
    <w:rsid w:val="008F5764"/>
    <w:rsid w:val="008F6F9F"/>
    <w:rsid w:val="008F7084"/>
    <w:rsid w:val="008F721E"/>
    <w:rsid w:val="008F767E"/>
    <w:rsid w:val="008F7D7D"/>
    <w:rsid w:val="0090081F"/>
    <w:rsid w:val="00900CFB"/>
    <w:rsid w:val="00902163"/>
    <w:rsid w:val="00902431"/>
    <w:rsid w:val="00902804"/>
    <w:rsid w:val="00902B61"/>
    <w:rsid w:val="00902EB2"/>
    <w:rsid w:val="009036E7"/>
    <w:rsid w:val="009037AE"/>
    <w:rsid w:val="00904553"/>
    <w:rsid w:val="00904CB7"/>
    <w:rsid w:val="0090531D"/>
    <w:rsid w:val="00905359"/>
    <w:rsid w:val="00905BF6"/>
    <w:rsid w:val="0090645B"/>
    <w:rsid w:val="00907F95"/>
    <w:rsid w:val="00910C44"/>
    <w:rsid w:val="00910F5F"/>
    <w:rsid w:val="00911CE9"/>
    <w:rsid w:val="00911E9C"/>
    <w:rsid w:val="009122EB"/>
    <w:rsid w:val="00912E00"/>
    <w:rsid w:val="00913182"/>
    <w:rsid w:val="009132A1"/>
    <w:rsid w:val="009134DB"/>
    <w:rsid w:val="009135C7"/>
    <w:rsid w:val="0091445B"/>
    <w:rsid w:val="00914761"/>
    <w:rsid w:val="00914B57"/>
    <w:rsid w:val="0091517D"/>
    <w:rsid w:val="009160C4"/>
    <w:rsid w:val="0092039B"/>
    <w:rsid w:val="0092063A"/>
    <w:rsid w:val="009206AC"/>
    <w:rsid w:val="009208DE"/>
    <w:rsid w:val="00920ABA"/>
    <w:rsid w:val="00921B47"/>
    <w:rsid w:val="0092227C"/>
    <w:rsid w:val="0092293E"/>
    <w:rsid w:val="00922DA2"/>
    <w:rsid w:val="0092346A"/>
    <w:rsid w:val="00923DD7"/>
    <w:rsid w:val="0092464C"/>
    <w:rsid w:val="00925558"/>
    <w:rsid w:val="00925A85"/>
    <w:rsid w:val="00925AF1"/>
    <w:rsid w:val="00926CEE"/>
    <w:rsid w:val="00927243"/>
    <w:rsid w:val="009275B9"/>
    <w:rsid w:val="009279C3"/>
    <w:rsid w:val="00927CE6"/>
    <w:rsid w:val="00927EFD"/>
    <w:rsid w:val="0093057F"/>
    <w:rsid w:val="009309D3"/>
    <w:rsid w:val="00930AE5"/>
    <w:rsid w:val="00931D4F"/>
    <w:rsid w:val="00931D72"/>
    <w:rsid w:val="00931FA0"/>
    <w:rsid w:val="00933B55"/>
    <w:rsid w:val="009349A9"/>
    <w:rsid w:val="00934C31"/>
    <w:rsid w:val="0093550F"/>
    <w:rsid w:val="009367BD"/>
    <w:rsid w:val="00936AA7"/>
    <w:rsid w:val="00936C6D"/>
    <w:rsid w:val="00936F68"/>
    <w:rsid w:val="0094073A"/>
    <w:rsid w:val="00940AAB"/>
    <w:rsid w:val="00940B2D"/>
    <w:rsid w:val="00940D24"/>
    <w:rsid w:val="0094121A"/>
    <w:rsid w:val="00942748"/>
    <w:rsid w:val="00942B4D"/>
    <w:rsid w:val="0094617F"/>
    <w:rsid w:val="009471B4"/>
    <w:rsid w:val="0094728C"/>
    <w:rsid w:val="00947B71"/>
    <w:rsid w:val="00947FC8"/>
    <w:rsid w:val="00950175"/>
    <w:rsid w:val="009509A1"/>
    <w:rsid w:val="00950A69"/>
    <w:rsid w:val="0095123D"/>
    <w:rsid w:val="00951911"/>
    <w:rsid w:val="00951C79"/>
    <w:rsid w:val="00952271"/>
    <w:rsid w:val="0095238D"/>
    <w:rsid w:val="009525E6"/>
    <w:rsid w:val="009536C9"/>
    <w:rsid w:val="00953955"/>
    <w:rsid w:val="00953E87"/>
    <w:rsid w:val="00954CEF"/>
    <w:rsid w:val="00954EC7"/>
    <w:rsid w:val="009552C1"/>
    <w:rsid w:val="00955FD5"/>
    <w:rsid w:val="00956DD1"/>
    <w:rsid w:val="0095708F"/>
    <w:rsid w:val="00957666"/>
    <w:rsid w:val="00960889"/>
    <w:rsid w:val="0096273A"/>
    <w:rsid w:val="00963591"/>
    <w:rsid w:val="009639CF"/>
    <w:rsid w:val="00963B66"/>
    <w:rsid w:val="00964AF5"/>
    <w:rsid w:val="00964BDB"/>
    <w:rsid w:val="00964D96"/>
    <w:rsid w:val="00964DCA"/>
    <w:rsid w:val="00965FD8"/>
    <w:rsid w:val="00966D7F"/>
    <w:rsid w:val="00967543"/>
    <w:rsid w:val="009678B5"/>
    <w:rsid w:val="00970025"/>
    <w:rsid w:val="00970AE5"/>
    <w:rsid w:val="00971480"/>
    <w:rsid w:val="00971DE3"/>
    <w:rsid w:val="00971FC0"/>
    <w:rsid w:val="0097248B"/>
    <w:rsid w:val="009729BA"/>
    <w:rsid w:val="00972B05"/>
    <w:rsid w:val="00974777"/>
    <w:rsid w:val="0097491F"/>
    <w:rsid w:val="009753C9"/>
    <w:rsid w:val="009756DC"/>
    <w:rsid w:val="009757E6"/>
    <w:rsid w:val="00976133"/>
    <w:rsid w:val="00977912"/>
    <w:rsid w:val="00980021"/>
    <w:rsid w:val="00980327"/>
    <w:rsid w:val="00980D7A"/>
    <w:rsid w:val="009817EF"/>
    <w:rsid w:val="00982631"/>
    <w:rsid w:val="00982A5C"/>
    <w:rsid w:val="00983682"/>
    <w:rsid w:val="00983D6B"/>
    <w:rsid w:val="009848C5"/>
    <w:rsid w:val="00984BF6"/>
    <w:rsid w:val="00986E90"/>
    <w:rsid w:val="009871A1"/>
    <w:rsid w:val="00990D17"/>
    <w:rsid w:val="00990F17"/>
    <w:rsid w:val="00991084"/>
    <w:rsid w:val="009913A4"/>
    <w:rsid w:val="00991EB3"/>
    <w:rsid w:val="009921DB"/>
    <w:rsid w:val="009927AF"/>
    <w:rsid w:val="00992C45"/>
    <w:rsid w:val="00993073"/>
    <w:rsid w:val="009930B4"/>
    <w:rsid w:val="00993E68"/>
    <w:rsid w:val="0099475F"/>
    <w:rsid w:val="009953F6"/>
    <w:rsid w:val="00995801"/>
    <w:rsid w:val="00995C17"/>
    <w:rsid w:val="00995D39"/>
    <w:rsid w:val="0099676D"/>
    <w:rsid w:val="0099730F"/>
    <w:rsid w:val="00997505"/>
    <w:rsid w:val="00997D01"/>
    <w:rsid w:val="009A10DF"/>
    <w:rsid w:val="009A131A"/>
    <w:rsid w:val="009A14F9"/>
    <w:rsid w:val="009A1814"/>
    <w:rsid w:val="009A2A62"/>
    <w:rsid w:val="009A2EB7"/>
    <w:rsid w:val="009A3020"/>
    <w:rsid w:val="009A3859"/>
    <w:rsid w:val="009A3BEB"/>
    <w:rsid w:val="009A5294"/>
    <w:rsid w:val="009A66FF"/>
    <w:rsid w:val="009A6EEC"/>
    <w:rsid w:val="009A7846"/>
    <w:rsid w:val="009B225E"/>
    <w:rsid w:val="009B3B84"/>
    <w:rsid w:val="009B3D30"/>
    <w:rsid w:val="009B4BEF"/>
    <w:rsid w:val="009B50D3"/>
    <w:rsid w:val="009B5A3C"/>
    <w:rsid w:val="009B5E03"/>
    <w:rsid w:val="009B60CA"/>
    <w:rsid w:val="009B6329"/>
    <w:rsid w:val="009B6D67"/>
    <w:rsid w:val="009B6FBF"/>
    <w:rsid w:val="009B79FC"/>
    <w:rsid w:val="009B7F84"/>
    <w:rsid w:val="009C031C"/>
    <w:rsid w:val="009C06C8"/>
    <w:rsid w:val="009C06E4"/>
    <w:rsid w:val="009C1397"/>
    <w:rsid w:val="009C2994"/>
    <w:rsid w:val="009C2BAC"/>
    <w:rsid w:val="009C2CD7"/>
    <w:rsid w:val="009C30FA"/>
    <w:rsid w:val="009C351B"/>
    <w:rsid w:val="009C3733"/>
    <w:rsid w:val="009C397F"/>
    <w:rsid w:val="009C3A1D"/>
    <w:rsid w:val="009C3ECD"/>
    <w:rsid w:val="009C4F79"/>
    <w:rsid w:val="009C52C8"/>
    <w:rsid w:val="009C5DDC"/>
    <w:rsid w:val="009C70E1"/>
    <w:rsid w:val="009C76D9"/>
    <w:rsid w:val="009C7B72"/>
    <w:rsid w:val="009C7E05"/>
    <w:rsid w:val="009D0C7A"/>
    <w:rsid w:val="009D0D75"/>
    <w:rsid w:val="009D425E"/>
    <w:rsid w:val="009D4E6E"/>
    <w:rsid w:val="009D4E7D"/>
    <w:rsid w:val="009D533B"/>
    <w:rsid w:val="009D5459"/>
    <w:rsid w:val="009D5D8A"/>
    <w:rsid w:val="009D696F"/>
    <w:rsid w:val="009D6F1D"/>
    <w:rsid w:val="009D7080"/>
    <w:rsid w:val="009D748B"/>
    <w:rsid w:val="009D7979"/>
    <w:rsid w:val="009D7C56"/>
    <w:rsid w:val="009E0596"/>
    <w:rsid w:val="009E0B9F"/>
    <w:rsid w:val="009E0BF4"/>
    <w:rsid w:val="009E115E"/>
    <w:rsid w:val="009E2D32"/>
    <w:rsid w:val="009E357D"/>
    <w:rsid w:val="009E4151"/>
    <w:rsid w:val="009E460C"/>
    <w:rsid w:val="009E59ED"/>
    <w:rsid w:val="009F0077"/>
    <w:rsid w:val="009F04C9"/>
    <w:rsid w:val="009F136F"/>
    <w:rsid w:val="009F18AA"/>
    <w:rsid w:val="009F2C17"/>
    <w:rsid w:val="009F3120"/>
    <w:rsid w:val="009F37E8"/>
    <w:rsid w:val="009F48CA"/>
    <w:rsid w:val="009F4B9D"/>
    <w:rsid w:val="009F5542"/>
    <w:rsid w:val="009F586C"/>
    <w:rsid w:val="009F590C"/>
    <w:rsid w:val="009F5CC2"/>
    <w:rsid w:val="009F6736"/>
    <w:rsid w:val="009F6855"/>
    <w:rsid w:val="009F75C2"/>
    <w:rsid w:val="009F79A2"/>
    <w:rsid w:val="00A00098"/>
    <w:rsid w:val="00A003CC"/>
    <w:rsid w:val="00A00850"/>
    <w:rsid w:val="00A009F9"/>
    <w:rsid w:val="00A00EE0"/>
    <w:rsid w:val="00A01641"/>
    <w:rsid w:val="00A0178B"/>
    <w:rsid w:val="00A01B55"/>
    <w:rsid w:val="00A02329"/>
    <w:rsid w:val="00A0280B"/>
    <w:rsid w:val="00A03D04"/>
    <w:rsid w:val="00A057C8"/>
    <w:rsid w:val="00A05D86"/>
    <w:rsid w:val="00A05DCC"/>
    <w:rsid w:val="00A060A3"/>
    <w:rsid w:val="00A060DB"/>
    <w:rsid w:val="00A06264"/>
    <w:rsid w:val="00A064D0"/>
    <w:rsid w:val="00A0705C"/>
    <w:rsid w:val="00A070F1"/>
    <w:rsid w:val="00A075F5"/>
    <w:rsid w:val="00A076C1"/>
    <w:rsid w:val="00A07DAE"/>
    <w:rsid w:val="00A10356"/>
    <w:rsid w:val="00A10B3E"/>
    <w:rsid w:val="00A10C39"/>
    <w:rsid w:val="00A1177D"/>
    <w:rsid w:val="00A12D85"/>
    <w:rsid w:val="00A12E14"/>
    <w:rsid w:val="00A12F3B"/>
    <w:rsid w:val="00A1343A"/>
    <w:rsid w:val="00A1496F"/>
    <w:rsid w:val="00A14A3D"/>
    <w:rsid w:val="00A15A49"/>
    <w:rsid w:val="00A15D7A"/>
    <w:rsid w:val="00A1630F"/>
    <w:rsid w:val="00A168E6"/>
    <w:rsid w:val="00A16994"/>
    <w:rsid w:val="00A16B49"/>
    <w:rsid w:val="00A17808"/>
    <w:rsid w:val="00A178B6"/>
    <w:rsid w:val="00A20683"/>
    <w:rsid w:val="00A20B28"/>
    <w:rsid w:val="00A21390"/>
    <w:rsid w:val="00A21E38"/>
    <w:rsid w:val="00A220F0"/>
    <w:rsid w:val="00A222E7"/>
    <w:rsid w:val="00A22CA6"/>
    <w:rsid w:val="00A234CA"/>
    <w:rsid w:val="00A23557"/>
    <w:rsid w:val="00A243BF"/>
    <w:rsid w:val="00A24ECB"/>
    <w:rsid w:val="00A250A1"/>
    <w:rsid w:val="00A25142"/>
    <w:rsid w:val="00A25A26"/>
    <w:rsid w:val="00A25C03"/>
    <w:rsid w:val="00A26F2A"/>
    <w:rsid w:val="00A272C2"/>
    <w:rsid w:val="00A27F39"/>
    <w:rsid w:val="00A27FC7"/>
    <w:rsid w:val="00A304F6"/>
    <w:rsid w:val="00A308C2"/>
    <w:rsid w:val="00A309D2"/>
    <w:rsid w:val="00A30F8B"/>
    <w:rsid w:val="00A31107"/>
    <w:rsid w:val="00A3181F"/>
    <w:rsid w:val="00A318C9"/>
    <w:rsid w:val="00A32521"/>
    <w:rsid w:val="00A3339B"/>
    <w:rsid w:val="00A338B6"/>
    <w:rsid w:val="00A33BE3"/>
    <w:rsid w:val="00A33C74"/>
    <w:rsid w:val="00A3511F"/>
    <w:rsid w:val="00A35808"/>
    <w:rsid w:val="00A35C7D"/>
    <w:rsid w:val="00A361BE"/>
    <w:rsid w:val="00A36225"/>
    <w:rsid w:val="00A37514"/>
    <w:rsid w:val="00A375D7"/>
    <w:rsid w:val="00A37D83"/>
    <w:rsid w:val="00A37DE8"/>
    <w:rsid w:val="00A40997"/>
    <w:rsid w:val="00A40E35"/>
    <w:rsid w:val="00A413C2"/>
    <w:rsid w:val="00A4142A"/>
    <w:rsid w:val="00A41851"/>
    <w:rsid w:val="00A41A23"/>
    <w:rsid w:val="00A41CA1"/>
    <w:rsid w:val="00A438C8"/>
    <w:rsid w:val="00A44403"/>
    <w:rsid w:val="00A4465A"/>
    <w:rsid w:val="00A45F6E"/>
    <w:rsid w:val="00A46E56"/>
    <w:rsid w:val="00A47605"/>
    <w:rsid w:val="00A47968"/>
    <w:rsid w:val="00A50985"/>
    <w:rsid w:val="00A50CFE"/>
    <w:rsid w:val="00A50FC1"/>
    <w:rsid w:val="00A518E0"/>
    <w:rsid w:val="00A51D10"/>
    <w:rsid w:val="00A524B9"/>
    <w:rsid w:val="00A524EB"/>
    <w:rsid w:val="00A5279B"/>
    <w:rsid w:val="00A529F1"/>
    <w:rsid w:val="00A52F83"/>
    <w:rsid w:val="00A53529"/>
    <w:rsid w:val="00A53E86"/>
    <w:rsid w:val="00A54122"/>
    <w:rsid w:val="00A54B15"/>
    <w:rsid w:val="00A54F62"/>
    <w:rsid w:val="00A5528D"/>
    <w:rsid w:val="00A553AC"/>
    <w:rsid w:val="00A55623"/>
    <w:rsid w:val="00A55951"/>
    <w:rsid w:val="00A55B9B"/>
    <w:rsid w:val="00A56114"/>
    <w:rsid w:val="00A5715C"/>
    <w:rsid w:val="00A578A7"/>
    <w:rsid w:val="00A57960"/>
    <w:rsid w:val="00A57B63"/>
    <w:rsid w:val="00A60BDC"/>
    <w:rsid w:val="00A61329"/>
    <w:rsid w:val="00A62798"/>
    <w:rsid w:val="00A62BDC"/>
    <w:rsid w:val="00A63683"/>
    <w:rsid w:val="00A6388A"/>
    <w:rsid w:val="00A638CD"/>
    <w:rsid w:val="00A63FF7"/>
    <w:rsid w:val="00A646E0"/>
    <w:rsid w:val="00A64C21"/>
    <w:rsid w:val="00A65179"/>
    <w:rsid w:val="00A653E8"/>
    <w:rsid w:val="00A6584F"/>
    <w:rsid w:val="00A65B87"/>
    <w:rsid w:val="00A666BA"/>
    <w:rsid w:val="00A66781"/>
    <w:rsid w:val="00A66EBC"/>
    <w:rsid w:val="00A67502"/>
    <w:rsid w:val="00A6759D"/>
    <w:rsid w:val="00A7030A"/>
    <w:rsid w:val="00A706D9"/>
    <w:rsid w:val="00A70720"/>
    <w:rsid w:val="00A709CD"/>
    <w:rsid w:val="00A70EAA"/>
    <w:rsid w:val="00A7114D"/>
    <w:rsid w:val="00A7144A"/>
    <w:rsid w:val="00A71861"/>
    <w:rsid w:val="00A725E6"/>
    <w:rsid w:val="00A730EF"/>
    <w:rsid w:val="00A7399D"/>
    <w:rsid w:val="00A73A47"/>
    <w:rsid w:val="00A74B86"/>
    <w:rsid w:val="00A74E6B"/>
    <w:rsid w:val="00A7527C"/>
    <w:rsid w:val="00A75343"/>
    <w:rsid w:val="00A756D7"/>
    <w:rsid w:val="00A75B7A"/>
    <w:rsid w:val="00A75F0F"/>
    <w:rsid w:val="00A77C01"/>
    <w:rsid w:val="00A77E21"/>
    <w:rsid w:val="00A801E9"/>
    <w:rsid w:val="00A806C2"/>
    <w:rsid w:val="00A80B46"/>
    <w:rsid w:val="00A80D9D"/>
    <w:rsid w:val="00A80FC3"/>
    <w:rsid w:val="00A81FE5"/>
    <w:rsid w:val="00A8249B"/>
    <w:rsid w:val="00A82D99"/>
    <w:rsid w:val="00A82E29"/>
    <w:rsid w:val="00A82E7A"/>
    <w:rsid w:val="00A8406C"/>
    <w:rsid w:val="00A84AAA"/>
    <w:rsid w:val="00A84F4C"/>
    <w:rsid w:val="00A8552C"/>
    <w:rsid w:val="00A86418"/>
    <w:rsid w:val="00A86626"/>
    <w:rsid w:val="00A86D70"/>
    <w:rsid w:val="00A87099"/>
    <w:rsid w:val="00A877A3"/>
    <w:rsid w:val="00A90910"/>
    <w:rsid w:val="00A90B1A"/>
    <w:rsid w:val="00A913FE"/>
    <w:rsid w:val="00A91B8E"/>
    <w:rsid w:val="00A91C4B"/>
    <w:rsid w:val="00A92010"/>
    <w:rsid w:val="00A92267"/>
    <w:rsid w:val="00A922EC"/>
    <w:rsid w:val="00A925C4"/>
    <w:rsid w:val="00A925CB"/>
    <w:rsid w:val="00A93017"/>
    <w:rsid w:val="00A93BCF"/>
    <w:rsid w:val="00A93CBA"/>
    <w:rsid w:val="00A94D4E"/>
    <w:rsid w:val="00A955E8"/>
    <w:rsid w:val="00A95CBF"/>
    <w:rsid w:val="00A9682D"/>
    <w:rsid w:val="00A96AB1"/>
    <w:rsid w:val="00A979C1"/>
    <w:rsid w:val="00AA076F"/>
    <w:rsid w:val="00AA11E8"/>
    <w:rsid w:val="00AA21BA"/>
    <w:rsid w:val="00AA2A8F"/>
    <w:rsid w:val="00AA3011"/>
    <w:rsid w:val="00AA3650"/>
    <w:rsid w:val="00AA36CF"/>
    <w:rsid w:val="00AA3D57"/>
    <w:rsid w:val="00AA3E9A"/>
    <w:rsid w:val="00AA5B05"/>
    <w:rsid w:val="00AA5C19"/>
    <w:rsid w:val="00AA5CF2"/>
    <w:rsid w:val="00AA5D65"/>
    <w:rsid w:val="00AA65A6"/>
    <w:rsid w:val="00AA6683"/>
    <w:rsid w:val="00AA6A7C"/>
    <w:rsid w:val="00AA73EB"/>
    <w:rsid w:val="00AA76E3"/>
    <w:rsid w:val="00AA7C5E"/>
    <w:rsid w:val="00AB0123"/>
    <w:rsid w:val="00AB079F"/>
    <w:rsid w:val="00AB285D"/>
    <w:rsid w:val="00AB32E3"/>
    <w:rsid w:val="00AB3785"/>
    <w:rsid w:val="00AB37DE"/>
    <w:rsid w:val="00AB3A8D"/>
    <w:rsid w:val="00AB3AAA"/>
    <w:rsid w:val="00AB4FF4"/>
    <w:rsid w:val="00AB6169"/>
    <w:rsid w:val="00AB683E"/>
    <w:rsid w:val="00AB6BEA"/>
    <w:rsid w:val="00AB76A0"/>
    <w:rsid w:val="00AB7A5D"/>
    <w:rsid w:val="00AB7AA0"/>
    <w:rsid w:val="00AB7E36"/>
    <w:rsid w:val="00AC000B"/>
    <w:rsid w:val="00AC0FE2"/>
    <w:rsid w:val="00AC11EB"/>
    <w:rsid w:val="00AC1472"/>
    <w:rsid w:val="00AC15F9"/>
    <w:rsid w:val="00AC1961"/>
    <w:rsid w:val="00AC1CB9"/>
    <w:rsid w:val="00AC1EDC"/>
    <w:rsid w:val="00AC34EB"/>
    <w:rsid w:val="00AC34EF"/>
    <w:rsid w:val="00AC3632"/>
    <w:rsid w:val="00AC3B4E"/>
    <w:rsid w:val="00AC3F3E"/>
    <w:rsid w:val="00AC5DDC"/>
    <w:rsid w:val="00AC60DC"/>
    <w:rsid w:val="00AC67C6"/>
    <w:rsid w:val="00AD1176"/>
    <w:rsid w:val="00AD14A8"/>
    <w:rsid w:val="00AD185B"/>
    <w:rsid w:val="00AD2167"/>
    <w:rsid w:val="00AD2FAC"/>
    <w:rsid w:val="00AD322B"/>
    <w:rsid w:val="00AD43E5"/>
    <w:rsid w:val="00AD521D"/>
    <w:rsid w:val="00AD525C"/>
    <w:rsid w:val="00AD54DE"/>
    <w:rsid w:val="00AD5815"/>
    <w:rsid w:val="00AD6144"/>
    <w:rsid w:val="00AD7A23"/>
    <w:rsid w:val="00AD7FA4"/>
    <w:rsid w:val="00AE0735"/>
    <w:rsid w:val="00AE1C6A"/>
    <w:rsid w:val="00AE3073"/>
    <w:rsid w:val="00AE30EC"/>
    <w:rsid w:val="00AE3BA3"/>
    <w:rsid w:val="00AE4627"/>
    <w:rsid w:val="00AE4D4E"/>
    <w:rsid w:val="00AE5873"/>
    <w:rsid w:val="00AE5921"/>
    <w:rsid w:val="00AE5E9D"/>
    <w:rsid w:val="00AE674E"/>
    <w:rsid w:val="00AE678E"/>
    <w:rsid w:val="00AE6E9C"/>
    <w:rsid w:val="00AE75BC"/>
    <w:rsid w:val="00AE7765"/>
    <w:rsid w:val="00AE7B87"/>
    <w:rsid w:val="00AE7B8E"/>
    <w:rsid w:val="00AF04AA"/>
    <w:rsid w:val="00AF0DEF"/>
    <w:rsid w:val="00AF0FF5"/>
    <w:rsid w:val="00AF1004"/>
    <w:rsid w:val="00AF16DD"/>
    <w:rsid w:val="00AF1747"/>
    <w:rsid w:val="00AF22B7"/>
    <w:rsid w:val="00AF2468"/>
    <w:rsid w:val="00AF2BE9"/>
    <w:rsid w:val="00AF3094"/>
    <w:rsid w:val="00AF32AB"/>
    <w:rsid w:val="00AF3394"/>
    <w:rsid w:val="00AF372C"/>
    <w:rsid w:val="00AF41A0"/>
    <w:rsid w:val="00AF471C"/>
    <w:rsid w:val="00AF513C"/>
    <w:rsid w:val="00AF5524"/>
    <w:rsid w:val="00AF60B6"/>
    <w:rsid w:val="00AF677E"/>
    <w:rsid w:val="00AF67B4"/>
    <w:rsid w:val="00AF6A87"/>
    <w:rsid w:val="00AF6C8B"/>
    <w:rsid w:val="00B002D5"/>
    <w:rsid w:val="00B00D9E"/>
    <w:rsid w:val="00B01023"/>
    <w:rsid w:val="00B01F95"/>
    <w:rsid w:val="00B026AF"/>
    <w:rsid w:val="00B0427A"/>
    <w:rsid w:val="00B043CD"/>
    <w:rsid w:val="00B0563C"/>
    <w:rsid w:val="00B05C68"/>
    <w:rsid w:val="00B06367"/>
    <w:rsid w:val="00B07792"/>
    <w:rsid w:val="00B07F6F"/>
    <w:rsid w:val="00B1083E"/>
    <w:rsid w:val="00B109CA"/>
    <w:rsid w:val="00B10BA8"/>
    <w:rsid w:val="00B10F31"/>
    <w:rsid w:val="00B1187A"/>
    <w:rsid w:val="00B12290"/>
    <w:rsid w:val="00B12BD2"/>
    <w:rsid w:val="00B12F65"/>
    <w:rsid w:val="00B1445C"/>
    <w:rsid w:val="00B15541"/>
    <w:rsid w:val="00B1563D"/>
    <w:rsid w:val="00B16281"/>
    <w:rsid w:val="00B162FE"/>
    <w:rsid w:val="00B16690"/>
    <w:rsid w:val="00B17822"/>
    <w:rsid w:val="00B17A4C"/>
    <w:rsid w:val="00B17DDD"/>
    <w:rsid w:val="00B17FAA"/>
    <w:rsid w:val="00B20447"/>
    <w:rsid w:val="00B2135F"/>
    <w:rsid w:val="00B2177E"/>
    <w:rsid w:val="00B21E33"/>
    <w:rsid w:val="00B2209E"/>
    <w:rsid w:val="00B220CB"/>
    <w:rsid w:val="00B221C2"/>
    <w:rsid w:val="00B22851"/>
    <w:rsid w:val="00B23462"/>
    <w:rsid w:val="00B23E7B"/>
    <w:rsid w:val="00B245F1"/>
    <w:rsid w:val="00B24C0C"/>
    <w:rsid w:val="00B26065"/>
    <w:rsid w:val="00B27151"/>
    <w:rsid w:val="00B27DEF"/>
    <w:rsid w:val="00B30175"/>
    <w:rsid w:val="00B3031A"/>
    <w:rsid w:val="00B3054E"/>
    <w:rsid w:val="00B3080B"/>
    <w:rsid w:val="00B30919"/>
    <w:rsid w:val="00B30B07"/>
    <w:rsid w:val="00B30BFB"/>
    <w:rsid w:val="00B30F38"/>
    <w:rsid w:val="00B31183"/>
    <w:rsid w:val="00B312E4"/>
    <w:rsid w:val="00B317A4"/>
    <w:rsid w:val="00B320D4"/>
    <w:rsid w:val="00B332E0"/>
    <w:rsid w:val="00B33413"/>
    <w:rsid w:val="00B3358B"/>
    <w:rsid w:val="00B337E3"/>
    <w:rsid w:val="00B3389E"/>
    <w:rsid w:val="00B33CE9"/>
    <w:rsid w:val="00B33F8D"/>
    <w:rsid w:val="00B34DD1"/>
    <w:rsid w:val="00B35102"/>
    <w:rsid w:val="00B35651"/>
    <w:rsid w:val="00B35847"/>
    <w:rsid w:val="00B36566"/>
    <w:rsid w:val="00B3723F"/>
    <w:rsid w:val="00B37FE7"/>
    <w:rsid w:val="00B37FF5"/>
    <w:rsid w:val="00B4043F"/>
    <w:rsid w:val="00B40D13"/>
    <w:rsid w:val="00B41444"/>
    <w:rsid w:val="00B41689"/>
    <w:rsid w:val="00B41C02"/>
    <w:rsid w:val="00B43978"/>
    <w:rsid w:val="00B440B0"/>
    <w:rsid w:val="00B442C3"/>
    <w:rsid w:val="00B442DB"/>
    <w:rsid w:val="00B44555"/>
    <w:rsid w:val="00B445E8"/>
    <w:rsid w:val="00B46315"/>
    <w:rsid w:val="00B4631F"/>
    <w:rsid w:val="00B468D8"/>
    <w:rsid w:val="00B471C7"/>
    <w:rsid w:val="00B476CD"/>
    <w:rsid w:val="00B502C7"/>
    <w:rsid w:val="00B50418"/>
    <w:rsid w:val="00B51046"/>
    <w:rsid w:val="00B518AD"/>
    <w:rsid w:val="00B51F01"/>
    <w:rsid w:val="00B521C7"/>
    <w:rsid w:val="00B522F6"/>
    <w:rsid w:val="00B524B0"/>
    <w:rsid w:val="00B53E7E"/>
    <w:rsid w:val="00B550E8"/>
    <w:rsid w:val="00B557D5"/>
    <w:rsid w:val="00B56ECA"/>
    <w:rsid w:val="00B57F60"/>
    <w:rsid w:val="00B6127D"/>
    <w:rsid w:val="00B613C8"/>
    <w:rsid w:val="00B61418"/>
    <w:rsid w:val="00B61F45"/>
    <w:rsid w:val="00B621B6"/>
    <w:rsid w:val="00B62522"/>
    <w:rsid w:val="00B62B9B"/>
    <w:rsid w:val="00B63B49"/>
    <w:rsid w:val="00B63D30"/>
    <w:rsid w:val="00B63D74"/>
    <w:rsid w:val="00B63E92"/>
    <w:rsid w:val="00B64965"/>
    <w:rsid w:val="00B65BE7"/>
    <w:rsid w:val="00B65F68"/>
    <w:rsid w:val="00B66CED"/>
    <w:rsid w:val="00B71187"/>
    <w:rsid w:val="00B71944"/>
    <w:rsid w:val="00B71E14"/>
    <w:rsid w:val="00B72BF0"/>
    <w:rsid w:val="00B72E5E"/>
    <w:rsid w:val="00B7362C"/>
    <w:rsid w:val="00B73BDC"/>
    <w:rsid w:val="00B74B4A"/>
    <w:rsid w:val="00B74CF7"/>
    <w:rsid w:val="00B74D79"/>
    <w:rsid w:val="00B74E75"/>
    <w:rsid w:val="00B7575C"/>
    <w:rsid w:val="00B75B78"/>
    <w:rsid w:val="00B76529"/>
    <w:rsid w:val="00B76A64"/>
    <w:rsid w:val="00B76C75"/>
    <w:rsid w:val="00B76E54"/>
    <w:rsid w:val="00B76FD6"/>
    <w:rsid w:val="00B77265"/>
    <w:rsid w:val="00B77B9B"/>
    <w:rsid w:val="00B77CE7"/>
    <w:rsid w:val="00B77D54"/>
    <w:rsid w:val="00B808EB"/>
    <w:rsid w:val="00B81CAF"/>
    <w:rsid w:val="00B81EC2"/>
    <w:rsid w:val="00B82AF8"/>
    <w:rsid w:val="00B834A4"/>
    <w:rsid w:val="00B8511B"/>
    <w:rsid w:val="00B860A7"/>
    <w:rsid w:val="00B86797"/>
    <w:rsid w:val="00B867E3"/>
    <w:rsid w:val="00B86E85"/>
    <w:rsid w:val="00B87A2E"/>
    <w:rsid w:val="00B87D7C"/>
    <w:rsid w:val="00B91374"/>
    <w:rsid w:val="00B91CE5"/>
    <w:rsid w:val="00B9200E"/>
    <w:rsid w:val="00B925E9"/>
    <w:rsid w:val="00B93085"/>
    <w:rsid w:val="00B93B7A"/>
    <w:rsid w:val="00B9401B"/>
    <w:rsid w:val="00B94144"/>
    <w:rsid w:val="00B943EA"/>
    <w:rsid w:val="00B9480B"/>
    <w:rsid w:val="00B95673"/>
    <w:rsid w:val="00B956ED"/>
    <w:rsid w:val="00B960F5"/>
    <w:rsid w:val="00B961C2"/>
    <w:rsid w:val="00B962E8"/>
    <w:rsid w:val="00B964E4"/>
    <w:rsid w:val="00B97516"/>
    <w:rsid w:val="00B97752"/>
    <w:rsid w:val="00B97C90"/>
    <w:rsid w:val="00BA146D"/>
    <w:rsid w:val="00BA2357"/>
    <w:rsid w:val="00BA27EC"/>
    <w:rsid w:val="00BA288B"/>
    <w:rsid w:val="00BA2F11"/>
    <w:rsid w:val="00BA39E6"/>
    <w:rsid w:val="00BA3DFD"/>
    <w:rsid w:val="00BA3F11"/>
    <w:rsid w:val="00BA47F4"/>
    <w:rsid w:val="00BA5610"/>
    <w:rsid w:val="00BA6F6D"/>
    <w:rsid w:val="00BA7093"/>
    <w:rsid w:val="00BA718A"/>
    <w:rsid w:val="00BA7A52"/>
    <w:rsid w:val="00BA7A99"/>
    <w:rsid w:val="00BA7B64"/>
    <w:rsid w:val="00BA7C1C"/>
    <w:rsid w:val="00BB000E"/>
    <w:rsid w:val="00BB127C"/>
    <w:rsid w:val="00BB12DB"/>
    <w:rsid w:val="00BB1D11"/>
    <w:rsid w:val="00BB1EB6"/>
    <w:rsid w:val="00BB1FAA"/>
    <w:rsid w:val="00BB2CE0"/>
    <w:rsid w:val="00BB3A3C"/>
    <w:rsid w:val="00BB3B31"/>
    <w:rsid w:val="00BB52E5"/>
    <w:rsid w:val="00BB607C"/>
    <w:rsid w:val="00BB73EA"/>
    <w:rsid w:val="00BC0C1B"/>
    <w:rsid w:val="00BC1671"/>
    <w:rsid w:val="00BC1A51"/>
    <w:rsid w:val="00BC2DF1"/>
    <w:rsid w:val="00BC30C5"/>
    <w:rsid w:val="00BC3572"/>
    <w:rsid w:val="00BC42BC"/>
    <w:rsid w:val="00BC4AC0"/>
    <w:rsid w:val="00BC4CFC"/>
    <w:rsid w:val="00BC4D01"/>
    <w:rsid w:val="00BC4F7D"/>
    <w:rsid w:val="00BC52B5"/>
    <w:rsid w:val="00BC5984"/>
    <w:rsid w:val="00BC5A0E"/>
    <w:rsid w:val="00BC5C9A"/>
    <w:rsid w:val="00BC5EAC"/>
    <w:rsid w:val="00BC628E"/>
    <w:rsid w:val="00BC6BAD"/>
    <w:rsid w:val="00BC749A"/>
    <w:rsid w:val="00BC7A48"/>
    <w:rsid w:val="00BC7D7B"/>
    <w:rsid w:val="00BD0A6B"/>
    <w:rsid w:val="00BD0DEE"/>
    <w:rsid w:val="00BD1600"/>
    <w:rsid w:val="00BD16DD"/>
    <w:rsid w:val="00BD29DC"/>
    <w:rsid w:val="00BD2B34"/>
    <w:rsid w:val="00BD30D7"/>
    <w:rsid w:val="00BD388A"/>
    <w:rsid w:val="00BD3AAC"/>
    <w:rsid w:val="00BD4356"/>
    <w:rsid w:val="00BD4752"/>
    <w:rsid w:val="00BD484D"/>
    <w:rsid w:val="00BD53BE"/>
    <w:rsid w:val="00BD7781"/>
    <w:rsid w:val="00BD7C5B"/>
    <w:rsid w:val="00BE044F"/>
    <w:rsid w:val="00BE0A71"/>
    <w:rsid w:val="00BE0AFB"/>
    <w:rsid w:val="00BE0B11"/>
    <w:rsid w:val="00BE101F"/>
    <w:rsid w:val="00BE156A"/>
    <w:rsid w:val="00BE18CD"/>
    <w:rsid w:val="00BE1C21"/>
    <w:rsid w:val="00BE1E6E"/>
    <w:rsid w:val="00BE1E96"/>
    <w:rsid w:val="00BE1EE7"/>
    <w:rsid w:val="00BE21CD"/>
    <w:rsid w:val="00BE264C"/>
    <w:rsid w:val="00BE2CFD"/>
    <w:rsid w:val="00BE3D5D"/>
    <w:rsid w:val="00BE45C5"/>
    <w:rsid w:val="00BE5B33"/>
    <w:rsid w:val="00BE5F5E"/>
    <w:rsid w:val="00BE607A"/>
    <w:rsid w:val="00BE62BD"/>
    <w:rsid w:val="00BE6887"/>
    <w:rsid w:val="00BE78AC"/>
    <w:rsid w:val="00BF0C00"/>
    <w:rsid w:val="00BF17DF"/>
    <w:rsid w:val="00BF18F0"/>
    <w:rsid w:val="00BF1B2C"/>
    <w:rsid w:val="00BF260F"/>
    <w:rsid w:val="00BF2843"/>
    <w:rsid w:val="00BF2B98"/>
    <w:rsid w:val="00BF3193"/>
    <w:rsid w:val="00BF3388"/>
    <w:rsid w:val="00BF39B7"/>
    <w:rsid w:val="00BF4504"/>
    <w:rsid w:val="00BF45A3"/>
    <w:rsid w:val="00BF489D"/>
    <w:rsid w:val="00BF62C3"/>
    <w:rsid w:val="00BF68E2"/>
    <w:rsid w:val="00BF6C9F"/>
    <w:rsid w:val="00BF6D20"/>
    <w:rsid w:val="00BF71CF"/>
    <w:rsid w:val="00BF79B3"/>
    <w:rsid w:val="00BF7BBA"/>
    <w:rsid w:val="00BF7EBB"/>
    <w:rsid w:val="00C00387"/>
    <w:rsid w:val="00C00560"/>
    <w:rsid w:val="00C00702"/>
    <w:rsid w:val="00C01B7A"/>
    <w:rsid w:val="00C021DA"/>
    <w:rsid w:val="00C02453"/>
    <w:rsid w:val="00C0267F"/>
    <w:rsid w:val="00C0271C"/>
    <w:rsid w:val="00C02B28"/>
    <w:rsid w:val="00C02E10"/>
    <w:rsid w:val="00C02F4E"/>
    <w:rsid w:val="00C02FF2"/>
    <w:rsid w:val="00C03830"/>
    <w:rsid w:val="00C03BA5"/>
    <w:rsid w:val="00C041C4"/>
    <w:rsid w:val="00C045AA"/>
    <w:rsid w:val="00C04F46"/>
    <w:rsid w:val="00C05E8F"/>
    <w:rsid w:val="00C060A1"/>
    <w:rsid w:val="00C07DF9"/>
    <w:rsid w:val="00C10E8C"/>
    <w:rsid w:val="00C11B8F"/>
    <w:rsid w:val="00C12173"/>
    <w:rsid w:val="00C12315"/>
    <w:rsid w:val="00C1252B"/>
    <w:rsid w:val="00C13439"/>
    <w:rsid w:val="00C148A7"/>
    <w:rsid w:val="00C16292"/>
    <w:rsid w:val="00C16883"/>
    <w:rsid w:val="00C16AE0"/>
    <w:rsid w:val="00C16D85"/>
    <w:rsid w:val="00C17287"/>
    <w:rsid w:val="00C176EA"/>
    <w:rsid w:val="00C17726"/>
    <w:rsid w:val="00C17B93"/>
    <w:rsid w:val="00C2050C"/>
    <w:rsid w:val="00C20B58"/>
    <w:rsid w:val="00C20D56"/>
    <w:rsid w:val="00C20F93"/>
    <w:rsid w:val="00C2139A"/>
    <w:rsid w:val="00C21953"/>
    <w:rsid w:val="00C21BEF"/>
    <w:rsid w:val="00C21EA2"/>
    <w:rsid w:val="00C22715"/>
    <w:rsid w:val="00C236C7"/>
    <w:rsid w:val="00C23A2F"/>
    <w:rsid w:val="00C23B26"/>
    <w:rsid w:val="00C24149"/>
    <w:rsid w:val="00C244DF"/>
    <w:rsid w:val="00C246D9"/>
    <w:rsid w:val="00C24B8D"/>
    <w:rsid w:val="00C24E74"/>
    <w:rsid w:val="00C25AE4"/>
    <w:rsid w:val="00C260EB"/>
    <w:rsid w:val="00C26EE6"/>
    <w:rsid w:val="00C273DC"/>
    <w:rsid w:val="00C27BBB"/>
    <w:rsid w:val="00C27C7F"/>
    <w:rsid w:val="00C30558"/>
    <w:rsid w:val="00C3110F"/>
    <w:rsid w:val="00C31220"/>
    <w:rsid w:val="00C323A6"/>
    <w:rsid w:val="00C33D40"/>
    <w:rsid w:val="00C34425"/>
    <w:rsid w:val="00C35AC8"/>
    <w:rsid w:val="00C36D10"/>
    <w:rsid w:val="00C36E9F"/>
    <w:rsid w:val="00C37238"/>
    <w:rsid w:val="00C37751"/>
    <w:rsid w:val="00C409E4"/>
    <w:rsid w:val="00C40A6D"/>
    <w:rsid w:val="00C40AED"/>
    <w:rsid w:val="00C40E07"/>
    <w:rsid w:val="00C41312"/>
    <w:rsid w:val="00C419A0"/>
    <w:rsid w:val="00C42289"/>
    <w:rsid w:val="00C42603"/>
    <w:rsid w:val="00C42AA6"/>
    <w:rsid w:val="00C42C9B"/>
    <w:rsid w:val="00C44827"/>
    <w:rsid w:val="00C450F8"/>
    <w:rsid w:val="00C4563F"/>
    <w:rsid w:val="00C45680"/>
    <w:rsid w:val="00C460B8"/>
    <w:rsid w:val="00C46E74"/>
    <w:rsid w:val="00C474DB"/>
    <w:rsid w:val="00C4781A"/>
    <w:rsid w:val="00C508AA"/>
    <w:rsid w:val="00C50BBC"/>
    <w:rsid w:val="00C50D66"/>
    <w:rsid w:val="00C513A5"/>
    <w:rsid w:val="00C514CA"/>
    <w:rsid w:val="00C51D3F"/>
    <w:rsid w:val="00C51ECF"/>
    <w:rsid w:val="00C526B2"/>
    <w:rsid w:val="00C52E77"/>
    <w:rsid w:val="00C536D7"/>
    <w:rsid w:val="00C5411F"/>
    <w:rsid w:val="00C54915"/>
    <w:rsid w:val="00C54A44"/>
    <w:rsid w:val="00C555C2"/>
    <w:rsid w:val="00C557C9"/>
    <w:rsid w:val="00C55A54"/>
    <w:rsid w:val="00C55CBF"/>
    <w:rsid w:val="00C55D00"/>
    <w:rsid w:val="00C5670F"/>
    <w:rsid w:val="00C57519"/>
    <w:rsid w:val="00C57787"/>
    <w:rsid w:val="00C577CB"/>
    <w:rsid w:val="00C57B24"/>
    <w:rsid w:val="00C607CD"/>
    <w:rsid w:val="00C60C33"/>
    <w:rsid w:val="00C61212"/>
    <w:rsid w:val="00C612FC"/>
    <w:rsid w:val="00C61484"/>
    <w:rsid w:val="00C61D3C"/>
    <w:rsid w:val="00C634E6"/>
    <w:rsid w:val="00C6370A"/>
    <w:rsid w:val="00C63A2D"/>
    <w:rsid w:val="00C63F45"/>
    <w:rsid w:val="00C647DE"/>
    <w:rsid w:val="00C65D50"/>
    <w:rsid w:val="00C66BDB"/>
    <w:rsid w:val="00C673E2"/>
    <w:rsid w:val="00C67E3B"/>
    <w:rsid w:val="00C7036D"/>
    <w:rsid w:val="00C7135B"/>
    <w:rsid w:val="00C714D2"/>
    <w:rsid w:val="00C72405"/>
    <w:rsid w:val="00C72D08"/>
    <w:rsid w:val="00C72FDA"/>
    <w:rsid w:val="00C75093"/>
    <w:rsid w:val="00C7688C"/>
    <w:rsid w:val="00C76EB7"/>
    <w:rsid w:val="00C7798F"/>
    <w:rsid w:val="00C80B8E"/>
    <w:rsid w:val="00C80BB1"/>
    <w:rsid w:val="00C80D7E"/>
    <w:rsid w:val="00C81A60"/>
    <w:rsid w:val="00C81C10"/>
    <w:rsid w:val="00C81C47"/>
    <w:rsid w:val="00C820D9"/>
    <w:rsid w:val="00C82450"/>
    <w:rsid w:val="00C82754"/>
    <w:rsid w:val="00C82AC7"/>
    <w:rsid w:val="00C82AF2"/>
    <w:rsid w:val="00C82E10"/>
    <w:rsid w:val="00C8329D"/>
    <w:rsid w:val="00C841F2"/>
    <w:rsid w:val="00C84451"/>
    <w:rsid w:val="00C84455"/>
    <w:rsid w:val="00C8556D"/>
    <w:rsid w:val="00C85D90"/>
    <w:rsid w:val="00C86325"/>
    <w:rsid w:val="00C871FC"/>
    <w:rsid w:val="00C87292"/>
    <w:rsid w:val="00C873AB"/>
    <w:rsid w:val="00C87505"/>
    <w:rsid w:val="00C90BE6"/>
    <w:rsid w:val="00C90D49"/>
    <w:rsid w:val="00C91184"/>
    <w:rsid w:val="00C91745"/>
    <w:rsid w:val="00C91D1F"/>
    <w:rsid w:val="00C91D28"/>
    <w:rsid w:val="00C922DC"/>
    <w:rsid w:val="00C93C1D"/>
    <w:rsid w:val="00C947C8"/>
    <w:rsid w:val="00C948A7"/>
    <w:rsid w:val="00C94AA6"/>
    <w:rsid w:val="00C95BC2"/>
    <w:rsid w:val="00C95BE4"/>
    <w:rsid w:val="00C95CBA"/>
    <w:rsid w:val="00C966A7"/>
    <w:rsid w:val="00C96997"/>
    <w:rsid w:val="00C96C50"/>
    <w:rsid w:val="00C97767"/>
    <w:rsid w:val="00C97F45"/>
    <w:rsid w:val="00CA0810"/>
    <w:rsid w:val="00CA0B61"/>
    <w:rsid w:val="00CA0C3D"/>
    <w:rsid w:val="00CA1344"/>
    <w:rsid w:val="00CA1584"/>
    <w:rsid w:val="00CA170B"/>
    <w:rsid w:val="00CA1A7B"/>
    <w:rsid w:val="00CA22A4"/>
    <w:rsid w:val="00CA241E"/>
    <w:rsid w:val="00CA2833"/>
    <w:rsid w:val="00CA2A92"/>
    <w:rsid w:val="00CA2C53"/>
    <w:rsid w:val="00CA2FF0"/>
    <w:rsid w:val="00CA3F00"/>
    <w:rsid w:val="00CA5FB1"/>
    <w:rsid w:val="00CA73EA"/>
    <w:rsid w:val="00CB0373"/>
    <w:rsid w:val="00CB0525"/>
    <w:rsid w:val="00CB0C2B"/>
    <w:rsid w:val="00CB0FF0"/>
    <w:rsid w:val="00CB1338"/>
    <w:rsid w:val="00CB1D70"/>
    <w:rsid w:val="00CB29E7"/>
    <w:rsid w:val="00CB2BA6"/>
    <w:rsid w:val="00CB4183"/>
    <w:rsid w:val="00CB4358"/>
    <w:rsid w:val="00CB4367"/>
    <w:rsid w:val="00CB4461"/>
    <w:rsid w:val="00CB4B5C"/>
    <w:rsid w:val="00CB57B5"/>
    <w:rsid w:val="00CB58D9"/>
    <w:rsid w:val="00CB5C5E"/>
    <w:rsid w:val="00CB69F1"/>
    <w:rsid w:val="00CB6C28"/>
    <w:rsid w:val="00CB70B6"/>
    <w:rsid w:val="00CC0104"/>
    <w:rsid w:val="00CC064F"/>
    <w:rsid w:val="00CC06B4"/>
    <w:rsid w:val="00CC08EC"/>
    <w:rsid w:val="00CC1659"/>
    <w:rsid w:val="00CC16D1"/>
    <w:rsid w:val="00CC1C9C"/>
    <w:rsid w:val="00CC24BD"/>
    <w:rsid w:val="00CC24E3"/>
    <w:rsid w:val="00CC2873"/>
    <w:rsid w:val="00CC2BB5"/>
    <w:rsid w:val="00CC2D18"/>
    <w:rsid w:val="00CC2F84"/>
    <w:rsid w:val="00CC3B5D"/>
    <w:rsid w:val="00CC4229"/>
    <w:rsid w:val="00CC4B4D"/>
    <w:rsid w:val="00CC5293"/>
    <w:rsid w:val="00CC54AF"/>
    <w:rsid w:val="00CC59FD"/>
    <w:rsid w:val="00CC5EAC"/>
    <w:rsid w:val="00CC665B"/>
    <w:rsid w:val="00CC68CA"/>
    <w:rsid w:val="00CC6B76"/>
    <w:rsid w:val="00CC6D62"/>
    <w:rsid w:val="00CC6D83"/>
    <w:rsid w:val="00CC75D5"/>
    <w:rsid w:val="00CC79C9"/>
    <w:rsid w:val="00CC7A25"/>
    <w:rsid w:val="00CC7B7D"/>
    <w:rsid w:val="00CC7EE8"/>
    <w:rsid w:val="00CD0411"/>
    <w:rsid w:val="00CD04A5"/>
    <w:rsid w:val="00CD0712"/>
    <w:rsid w:val="00CD07B6"/>
    <w:rsid w:val="00CD24D6"/>
    <w:rsid w:val="00CD29CA"/>
    <w:rsid w:val="00CD2FA5"/>
    <w:rsid w:val="00CD3602"/>
    <w:rsid w:val="00CD3BFF"/>
    <w:rsid w:val="00CD4212"/>
    <w:rsid w:val="00CD4573"/>
    <w:rsid w:val="00CD4813"/>
    <w:rsid w:val="00CD48D0"/>
    <w:rsid w:val="00CD4C27"/>
    <w:rsid w:val="00CD514E"/>
    <w:rsid w:val="00CD570C"/>
    <w:rsid w:val="00CD5767"/>
    <w:rsid w:val="00CD6256"/>
    <w:rsid w:val="00CD7535"/>
    <w:rsid w:val="00CD760E"/>
    <w:rsid w:val="00CD7BD6"/>
    <w:rsid w:val="00CE039A"/>
    <w:rsid w:val="00CE071E"/>
    <w:rsid w:val="00CE17E2"/>
    <w:rsid w:val="00CE184D"/>
    <w:rsid w:val="00CE226E"/>
    <w:rsid w:val="00CE26BB"/>
    <w:rsid w:val="00CE285A"/>
    <w:rsid w:val="00CE2B53"/>
    <w:rsid w:val="00CE376A"/>
    <w:rsid w:val="00CE3A2D"/>
    <w:rsid w:val="00CE3BCB"/>
    <w:rsid w:val="00CE3F3A"/>
    <w:rsid w:val="00CE55C8"/>
    <w:rsid w:val="00CE5DD3"/>
    <w:rsid w:val="00CE643D"/>
    <w:rsid w:val="00CE6767"/>
    <w:rsid w:val="00CE6A83"/>
    <w:rsid w:val="00CE7D88"/>
    <w:rsid w:val="00CF07A4"/>
    <w:rsid w:val="00CF0A1A"/>
    <w:rsid w:val="00CF0CC7"/>
    <w:rsid w:val="00CF1FEB"/>
    <w:rsid w:val="00CF20EF"/>
    <w:rsid w:val="00CF2E53"/>
    <w:rsid w:val="00CF349A"/>
    <w:rsid w:val="00CF3900"/>
    <w:rsid w:val="00CF3A5F"/>
    <w:rsid w:val="00CF3C78"/>
    <w:rsid w:val="00CF43D9"/>
    <w:rsid w:val="00CF4546"/>
    <w:rsid w:val="00CF4603"/>
    <w:rsid w:val="00CF4CE3"/>
    <w:rsid w:val="00CF523A"/>
    <w:rsid w:val="00CF5A50"/>
    <w:rsid w:val="00CF5D7A"/>
    <w:rsid w:val="00CF5F11"/>
    <w:rsid w:val="00CF693F"/>
    <w:rsid w:val="00CF6A39"/>
    <w:rsid w:val="00CF6E5E"/>
    <w:rsid w:val="00CF7130"/>
    <w:rsid w:val="00CF758B"/>
    <w:rsid w:val="00CF75E7"/>
    <w:rsid w:val="00CF7C88"/>
    <w:rsid w:val="00D008A9"/>
    <w:rsid w:val="00D0173F"/>
    <w:rsid w:val="00D029EE"/>
    <w:rsid w:val="00D03751"/>
    <w:rsid w:val="00D03F6F"/>
    <w:rsid w:val="00D04046"/>
    <w:rsid w:val="00D04625"/>
    <w:rsid w:val="00D04F69"/>
    <w:rsid w:val="00D0522B"/>
    <w:rsid w:val="00D05731"/>
    <w:rsid w:val="00D0609E"/>
    <w:rsid w:val="00D06A13"/>
    <w:rsid w:val="00D06FA3"/>
    <w:rsid w:val="00D07212"/>
    <w:rsid w:val="00D0746B"/>
    <w:rsid w:val="00D0769E"/>
    <w:rsid w:val="00D10091"/>
    <w:rsid w:val="00D10328"/>
    <w:rsid w:val="00D10797"/>
    <w:rsid w:val="00D10A9A"/>
    <w:rsid w:val="00D10D8D"/>
    <w:rsid w:val="00D10ECC"/>
    <w:rsid w:val="00D10F4B"/>
    <w:rsid w:val="00D12AAF"/>
    <w:rsid w:val="00D13380"/>
    <w:rsid w:val="00D1347A"/>
    <w:rsid w:val="00D13C12"/>
    <w:rsid w:val="00D13E3E"/>
    <w:rsid w:val="00D14117"/>
    <w:rsid w:val="00D14822"/>
    <w:rsid w:val="00D14952"/>
    <w:rsid w:val="00D14D7F"/>
    <w:rsid w:val="00D14F72"/>
    <w:rsid w:val="00D157AC"/>
    <w:rsid w:val="00D16B7A"/>
    <w:rsid w:val="00D17A66"/>
    <w:rsid w:val="00D20103"/>
    <w:rsid w:val="00D202F0"/>
    <w:rsid w:val="00D22884"/>
    <w:rsid w:val="00D23452"/>
    <w:rsid w:val="00D23817"/>
    <w:rsid w:val="00D23B4E"/>
    <w:rsid w:val="00D23C9F"/>
    <w:rsid w:val="00D23EBF"/>
    <w:rsid w:val="00D2490E"/>
    <w:rsid w:val="00D251E3"/>
    <w:rsid w:val="00D26535"/>
    <w:rsid w:val="00D2709A"/>
    <w:rsid w:val="00D27310"/>
    <w:rsid w:val="00D27434"/>
    <w:rsid w:val="00D276F9"/>
    <w:rsid w:val="00D27D3A"/>
    <w:rsid w:val="00D308D7"/>
    <w:rsid w:val="00D3096C"/>
    <w:rsid w:val="00D3120F"/>
    <w:rsid w:val="00D32098"/>
    <w:rsid w:val="00D320C6"/>
    <w:rsid w:val="00D328EF"/>
    <w:rsid w:val="00D328F2"/>
    <w:rsid w:val="00D33DD7"/>
    <w:rsid w:val="00D34388"/>
    <w:rsid w:val="00D34E91"/>
    <w:rsid w:val="00D34E99"/>
    <w:rsid w:val="00D34F41"/>
    <w:rsid w:val="00D35378"/>
    <w:rsid w:val="00D35661"/>
    <w:rsid w:val="00D357E7"/>
    <w:rsid w:val="00D35B74"/>
    <w:rsid w:val="00D35DBD"/>
    <w:rsid w:val="00D35FE9"/>
    <w:rsid w:val="00D366F9"/>
    <w:rsid w:val="00D3742B"/>
    <w:rsid w:val="00D41877"/>
    <w:rsid w:val="00D41B95"/>
    <w:rsid w:val="00D41CB6"/>
    <w:rsid w:val="00D41DD6"/>
    <w:rsid w:val="00D422B0"/>
    <w:rsid w:val="00D42934"/>
    <w:rsid w:val="00D42A86"/>
    <w:rsid w:val="00D42B60"/>
    <w:rsid w:val="00D42D87"/>
    <w:rsid w:val="00D43C29"/>
    <w:rsid w:val="00D44293"/>
    <w:rsid w:val="00D443E7"/>
    <w:rsid w:val="00D4453D"/>
    <w:rsid w:val="00D44EA0"/>
    <w:rsid w:val="00D44FBE"/>
    <w:rsid w:val="00D4514E"/>
    <w:rsid w:val="00D45929"/>
    <w:rsid w:val="00D45F94"/>
    <w:rsid w:val="00D4631A"/>
    <w:rsid w:val="00D471BD"/>
    <w:rsid w:val="00D475E7"/>
    <w:rsid w:val="00D47757"/>
    <w:rsid w:val="00D47DB8"/>
    <w:rsid w:val="00D507AB"/>
    <w:rsid w:val="00D50C35"/>
    <w:rsid w:val="00D50EC3"/>
    <w:rsid w:val="00D5117E"/>
    <w:rsid w:val="00D5123B"/>
    <w:rsid w:val="00D51529"/>
    <w:rsid w:val="00D51650"/>
    <w:rsid w:val="00D51A94"/>
    <w:rsid w:val="00D51F26"/>
    <w:rsid w:val="00D52368"/>
    <w:rsid w:val="00D5298A"/>
    <w:rsid w:val="00D53AFD"/>
    <w:rsid w:val="00D54429"/>
    <w:rsid w:val="00D54525"/>
    <w:rsid w:val="00D546B8"/>
    <w:rsid w:val="00D54883"/>
    <w:rsid w:val="00D558A0"/>
    <w:rsid w:val="00D5630E"/>
    <w:rsid w:val="00D56D27"/>
    <w:rsid w:val="00D5765E"/>
    <w:rsid w:val="00D60E30"/>
    <w:rsid w:val="00D60FAB"/>
    <w:rsid w:val="00D614BC"/>
    <w:rsid w:val="00D62E88"/>
    <w:rsid w:val="00D632DE"/>
    <w:rsid w:val="00D63705"/>
    <w:rsid w:val="00D63B04"/>
    <w:rsid w:val="00D63F58"/>
    <w:rsid w:val="00D6572D"/>
    <w:rsid w:val="00D66309"/>
    <w:rsid w:val="00D66392"/>
    <w:rsid w:val="00D66BDF"/>
    <w:rsid w:val="00D67A8B"/>
    <w:rsid w:val="00D67DEF"/>
    <w:rsid w:val="00D70988"/>
    <w:rsid w:val="00D71485"/>
    <w:rsid w:val="00D717C2"/>
    <w:rsid w:val="00D71C1D"/>
    <w:rsid w:val="00D72B9C"/>
    <w:rsid w:val="00D73613"/>
    <w:rsid w:val="00D7362D"/>
    <w:rsid w:val="00D73E09"/>
    <w:rsid w:val="00D74530"/>
    <w:rsid w:val="00D749C8"/>
    <w:rsid w:val="00D7519B"/>
    <w:rsid w:val="00D752FA"/>
    <w:rsid w:val="00D759E7"/>
    <w:rsid w:val="00D75C74"/>
    <w:rsid w:val="00D75E59"/>
    <w:rsid w:val="00D767C5"/>
    <w:rsid w:val="00D76A1D"/>
    <w:rsid w:val="00D76FCA"/>
    <w:rsid w:val="00D77590"/>
    <w:rsid w:val="00D7792B"/>
    <w:rsid w:val="00D80100"/>
    <w:rsid w:val="00D80257"/>
    <w:rsid w:val="00D8053A"/>
    <w:rsid w:val="00D80628"/>
    <w:rsid w:val="00D818F3"/>
    <w:rsid w:val="00D81F58"/>
    <w:rsid w:val="00D82998"/>
    <w:rsid w:val="00D82FFC"/>
    <w:rsid w:val="00D84CAD"/>
    <w:rsid w:val="00D85023"/>
    <w:rsid w:val="00D85141"/>
    <w:rsid w:val="00D87B88"/>
    <w:rsid w:val="00D900A2"/>
    <w:rsid w:val="00D90457"/>
    <w:rsid w:val="00D911B2"/>
    <w:rsid w:val="00D9128E"/>
    <w:rsid w:val="00D924DB"/>
    <w:rsid w:val="00D9282C"/>
    <w:rsid w:val="00D92AEE"/>
    <w:rsid w:val="00D9494A"/>
    <w:rsid w:val="00D949E9"/>
    <w:rsid w:val="00D94CA9"/>
    <w:rsid w:val="00D94D33"/>
    <w:rsid w:val="00D95D17"/>
    <w:rsid w:val="00D95F7E"/>
    <w:rsid w:val="00D962B9"/>
    <w:rsid w:val="00D96C84"/>
    <w:rsid w:val="00D97EAB"/>
    <w:rsid w:val="00DA03BC"/>
    <w:rsid w:val="00DA07EB"/>
    <w:rsid w:val="00DA0AFD"/>
    <w:rsid w:val="00DA140A"/>
    <w:rsid w:val="00DA2316"/>
    <w:rsid w:val="00DA387C"/>
    <w:rsid w:val="00DA38CB"/>
    <w:rsid w:val="00DA3CB3"/>
    <w:rsid w:val="00DA4383"/>
    <w:rsid w:val="00DA443C"/>
    <w:rsid w:val="00DA4755"/>
    <w:rsid w:val="00DA524F"/>
    <w:rsid w:val="00DA56A8"/>
    <w:rsid w:val="00DA5FF4"/>
    <w:rsid w:val="00DA638B"/>
    <w:rsid w:val="00DA74DB"/>
    <w:rsid w:val="00DB0A42"/>
    <w:rsid w:val="00DB0F21"/>
    <w:rsid w:val="00DB2195"/>
    <w:rsid w:val="00DB2AB8"/>
    <w:rsid w:val="00DB3292"/>
    <w:rsid w:val="00DB33ED"/>
    <w:rsid w:val="00DB396A"/>
    <w:rsid w:val="00DB44A0"/>
    <w:rsid w:val="00DB4557"/>
    <w:rsid w:val="00DB4613"/>
    <w:rsid w:val="00DB4FE3"/>
    <w:rsid w:val="00DB594B"/>
    <w:rsid w:val="00DB66E3"/>
    <w:rsid w:val="00DB6E78"/>
    <w:rsid w:val="00DB6FD1"/>
    <w:rsid w:val="00DC012A"/>
    <w:rsid w:val="00DC0EEE"/>
    <w:rsid w:val="00DC17E8"/>
    <w:rsid w:val="00DC1B1E"/>
    <w:rsid w:val="00DC1B35"/>
    <w:rsid w:val="00DC1D61"/>
    <w:rsid w:val="00DC1E4D"/>
    <w:rsid w:val="00DC1FF8"/>
    <w:rsid w:val="00DC2A5B"/>
    <w:rsid w:val="00DC32DE"/>
    <w:rsid w:val="00DC3971"/>
    <w:rsid w:val="00DC560F"/>
    <w:rsid w:val="00DC5ABE"/>
    <w:rsid w:val="00DC6193"/>
    <w:rsid w:val="00DC633A"/>
    <w:rsid w:val="00DC64EF"/>
    <w:rsid w:val="00DC73DE"/>
    <w:rsid w:val="00DC7DFA"/>
    <w:rsid w:val="00DD07F1"/>
    <w:rsid w:val="00DD081E"/>
    <w:rsid w:val="00DD0B87"/>
    <w:rsid w:val="00DD11BF"/>
    <w:rsid w:val="00DD1835"/>
    <w:rsid w:val="00DD1D4C"/>
    <w:rsid w:val="00DD252D"/>
    <w:rsid w:val="00DD2700"/>
    <w:rsid w:val="00DD2C6B"/>
    <w:rsid w:val="00DD2E78"/>
    <w:rsid w:val="00DD2FFD"/>
    <w:rsid w:val="00DD421C"/>
    <w:rsid w:val="00DD462E"/>
    <w:rsid w:val="00DD51CC"/>
    <w:rsid w:val="00DD53F2"/>
    <w:rsid w:val="00DD555A"/>
    <w:rsid w:val="00DD5BCB"/>
    <w:rsid w:val="00DD626A"/>
    <w:rsid w:val="00DD6351"/>
    <w:rsid w:val="00DD6555"/>
    <w:rsid w:val="00DE05ED"/>
    <w:rsid w:val="00DE0A4C"/>
    <w:rsid w:val="00DE0CD7"/>
    <w:rsid w:val="00DE0EC9"/>
    <w:rsid w:val="00DE15A7"/>
    <w:rsid w:val="00DE28C0"/>
    <w:rsid w:val="00DE2934"/>
    <w:rsid w:val="00DE5189"/>
    <w:rsid w:val="00DE5B0A"/>
    <w:rsid w:val="00DE5D8B"/>
    <w:rsid w:val="00DE6355"/>
    <w:rsid w:val="00DE63D3"/>
    <w:rsid w:val="00DE710D"/>
    <w:rsid w:val="00DE7A24"/>
    <w:rsid w:val="00DF10A5"/>
    <w:rsid w:val="00DF1279"/>
    <w:rsid w:val="00DF1473"/>
    <w:rsid w:val="00DF16A8"/>
    <w:rsid w:val="00DF171E"/>
    <w:rsid w:val="00DF3A54"/>
    <w:rsid w:val="00DF3A7F"/>
    <w:rsid w:val="00DF4568"/>
    <w:rsid w:val="00DF4E31"/>
    <w:rsid w:val="00DF57CE"/>
    <w:rsid w:val="00DF5F49"/>
    <w:rsid w:val="00DF5FCE"/>
    <w:rsid w:val="00DF70D4"/>
    <w:rsid w:val="00DF787B"/>
    <w:rsid w:val="00DF7F36"/>
    <w:rsid w:val="00E00205"/>
    <w:rsid w:val="00E0038E"/>
    <w:rsid w:val="00E007C9"/>
    <w:rsid w:val="00E01C69"/>
    <w:rsid w:val="00E01E23"/>
    <w:rsid w:val="00E02849"/>
    <w:rsid w:val="00E0325D"/>
    <w:rsid w:val="00E03C2A"/>
    <w:rsid w:val="00E04AD4"/>
    <w:rsid w:val="00E05AC1"/>
    <w:rsid w:val="00E05C50"/>
    <w:rsid w:val="00E05F99"/>
    <w:rsid w:val="00E0632C"/>
    <w:rsid w:val="00E06874"/>
    <w:rsid w:val="00E070C8"/>
    <w:rsid w:val="00E074B1"/>
    <w:rsid w:val="00E07613"/>
    <w:rsid w:val="00E0781B"/>
    <w:rsid w:val="00E10110"/>
    <w:rsid w:val="00E10723"/>
    <w:rsid w:val="00E1128D"/>
    <w:rsid w:val="00E11A5C"/>
    <w:rsid w:val="00E11B58"/>
    <w:rsid w:val="00E11C3D"/>
    <w:rsid w:val="00E12220"/>
    <w:rsid w:val="00E13689"/>
    <w:rsid w:val="00E1380B"/>
    <w:rsid w:val="00E14792"/>
    <w:rsid w:val="00E1501A"/>
    <w:rsid w:val="00E1549A"/>
    <w:rsid w:val="00E1605D"/>
    <w:rsid w:val="00E1612B"/>
    <w:rsid w:val="00E163A7"/>
    <w:rsid w:val="00E16962"/>
    <w:rsid w:val="00E17053"/>
    <w:rsid w:val="00E179EB"/>
    <w:rsid w:val="00E20279"/>
    <w:rsid w:val="00E20F89"/>
    <w:rsid w:val="00E21281"/>
    <w:rsid w:val="00E21CAE"/>
    <w:rsid w:val="00E22FE7"/>
    <w:rsid w:val="00E23207"/>
    <w:rsid w:val="00E234DF"/>
    <w:rsid w:val="00E24697"/>
    <w:rsid w:val="00E2573B"/>
    <w:rsid w:val="00E26347"/>
    <w:rsid w:val="00E265A0"/>
    <w:rsid w:val="00E266FC"/>
    <w:rsid w:val="00E269D5"/>
    <w:rsid w:val="00E26AB7"/>
    <w:rsid w:val="00E26F99"/>
    <w:rsid w:val="00E273E4"/>
    <w:rsid w:val="00E279AB"/>
    <w:rsid w:val="00E27A30"/>
    <w:rsid w:val="00E27FE8"/>
    <w:rsid w:val="00E30B83"/>
    <w:rsid w:val="00E30DF3"/>
    <w:rsid w:val="00E31837"/>
    <w:rsid w:val="00E31BCC"/>
    <w:rsid w:val="00E320F9"/>
    <w:rsid w:val="00E32260"/>
    <w:rsid w:val="00E334AB"/>
    <w:rsid w:val="00E334DF"/>
    <w:rsid w:val="00E3352E"/>
    <w:rsid w:val="00E3468D"/>
    <w:rsid w:val="00E346A9"/>
    <w:rsid w:val="00E35463"/>
    <w:rsid w:val="00E35B87"/>
    <w:rsid w:val="00E35CE5"/>
    <w:rsid w:val="00E403E3"/>
    <w:rsid w:val="00E40733"/>
    <w:rsid w:val="00E407B0"/>
    <w:rsid w:val="00E41081"/>
    <w:rsid w:val="00E41338"/>
    <w:rsid w:val="00E41421"/>
    <w:rsid w:val="00E41468"/>
    <w:rsid w:val="00E415D8"/>
    <w:rsid w:val="00E4161A"/>
    <w:rsid w:val="00E41E8B"/>
    <w:rsid w:val="00E4223D"/>
    <w:rsid w:val="00E424D2"/>
    <w:rsid w:val="00E42645"/>
    <w:rsid w:val="00E427B1"/>
    <w:rsid w:val="00E440EC"/>
    <w:rsid w:val="00E444C4"/>
    <w:rsid w:val="00E44B0A"/>
    <w:rsid w:val="00E45087"/>
    <w:rsid w:val="00E45FA4"/>
    <w:rsid w:val="00E4632C"/>
    <w:rsid w:val="00E46A6D"/>
    <w:rsid w:val="00E46AC3"/>
    <w:rsid w:val="00E46E4B"/>
    <w:rsid w:val="00E477E7"/>
    <w:rsid w:val="00E47967"/>
    <w:rsid w:val="00E51083"/>
    <w:rsid w:val="00E512AD"/>
    <w:rsid w:val="00E5145E"/>
    <w:rsid w:val="00E51A7F"/>
    <w:rsid w:val="00E5200D"/>
    <w:rsid w:val="00E52482"/>
    <w:rsid w:val="00E52E48"/>
    <w:rsid w:val="00E54EA9"/>
    <w:rsid w:val="00E55FD5"/>
    <w:rsid w:val="00E564F5"/>
    <w:rsid w:val="00E570DD"/>
    <w:rsid w:val="00E57C4C"/>
    <w:rsid w:val="00E60BC6"/>
    <w:rsid w:val="00E60CBE"/>
    <w:rsid w:val="00E6127C"/>
    <w:rsid w:val="00E6157D"/>
    <w:rsid w:val="00E61B4B"/>
    <w:rsid w:val="00E621AD"/>
    <w:rsid w:val="00E62B9A"/>
    <w:rsid w:val="00E62E10"/>
    <w:rsid w:val="00E63335"/>
    <w:rsid w:val="00E63383"/>
    <w:rsid w:val="00E63A91"/>
    <w:rsid w:val="00E63B9C"/>
    <w:rsid w:val="00E63E25"/>
    <w:rsid w:val="00E6503D"/>
    <w:rsid w:val="00E653B9"/>
    <w:rsid w:val="00E65BEF"/>
    <w:rsid w:val="00E66BC9"/>
    <w:rsid w:val="00E66BFA"/>
    <w:rsid w:val="00E671C6"/>
    <w:rsid w:val="00E67B05"/>
    <w:rsid w:val="00E708E4"/>
    <w:rsid w:val="00E70F0C"/>
    <w:rsid w:val="00E70F8A"/>
    <w:rsid w:val="00E7128B"/>
    <w:rsid w:val="00E71397"/>
    <w:rsid w:val="00E71770"/>
    <w:rsid w:val="00E73016"/>
    <w:rsid w:val="00E73510"/>
    <w:rsid w:val="00E73FAC"/>
    <w:rsid w:val="00E747AE"/>
    <w:rsid w:val="00E74C4C"/>
    <w:rsid w:val="00E74D95"/>
    <w:rsid w:val="00E75CFD"/>
    <w:rsid w:val="00E76523"/>
    <w:rsid w:val="00E768F9"/>
    <w:rsid w:val="00E769FE"/>
    <w:rsid w:val="00E76E7D"/>
    <w:rsid w:val="00E770A4"/>
    <w:rsid w:val="00E77475"/>
    <w:rsid w:val="00E77BE5"/>
    <w:rsid w:val="00E8017F"/>
    <w:rsid w:val="00E803F5"/>
    <w:rsid w:val="00E8175C"/>
    <w:rsid w:val="00E8337C"/>
    <w:rsid w:val="00E83545"/>
    <w:rsid w:val="00E83BB4"/>
    <w:rsid w:val="00E83E10"/>
    <w:rsid w:val="00E83F48"/>
    <w:rsid w:val="00E84238"/>
    <w:rsid w:val="00E8458A"/>
    <w:rsid w:val="00E84B12"/>
    <w:rsid w:val="00E864D7"/>
    <w:rsid w:val="00E867C9"/>
    <w:rsid w:val="00E872AD"/>
    <w:rsid w:val="00E87478"/>
    <w:rsid w:val="00E879F1"/>
    <w:rsid w:val="00E90795"/>
    <w:rsid w:val="00E90AB2"/>
    <w:rsid w:val="00E90E5F"/>
    <w:rsid w:val="00E91512"/>
    <w:rsid w:val="00E91B64"/>
    <w:rsid w:val="00E91CE0"/>
    <w:rsid w:val="00E92019"/>
    <w:rsid w:val="00E9240E"/>
    <w:rsid w:val="00E927DF"/>
    <w:rsid w:val="00E9327E"/>
    <w:rsid w:val="00E93936"/>
    <w:rsid w:val="00E93AAC"/>
    <w:rsid w:val="00E93E65"/>
    <w:rsid w:val="00E94A53"/>
    <w:rsid w:val="00E94ABD"/>
    <w:rsid w:val="00E95A96"/>
    <w:rsid w:val="00E96986"/>
    <w:rsid w:val="00E97501"/>
    <w:rsid w:val="00EA00BC"/>
    <w:rsid w:val="00EA02D4"/>
    <w:rsid w:val="00EA1827"/>
    <w:rsid w:val="00EA1F68"/>
    <w:rsid w:val="00EA25D4"/>
    <w:rsid w:val="00EA349F"/>
    <w:rsid w:val="00EA368F"/>
    <w:rsid w:val="00EA4659"/>
    <w:rsid w:val="00EA47B1"/>
    <w:rsid w:val="00EA4B57"/>
    <w:rsid w:val="00EA5398"/>
    <w:rsid w:val="00EA554D"/>
    <w:rsid w:val="00EA5F81"/>
    <w:rsid w:val="00EA6114"/>
    <w:rsid w:val="00EA641F"/>
    <w:rsid w:val="00EA6D40"/>
    <w:rsid w:val="00EA77FA"/>
    <w:rsid w:val="00EB001D"/>
    <w:rsid w:val="00EB030B"/>
    <w:rsid w:val="00EB0615"/>
    <w:rsid w:val="00EB477A"/>
    <w:rsid w:val="00EB4938"/>
    <w:rsid w:val="00EB5D70"/>
    <w:rsid w:val="00EB69FB"/>
    <w:rsid w:val="00EB6BE6"/>
    <w:rsid w:val="00EB6C2F"/>
    <w:rsid w:val="00EB6CB7"/>
    <w:rsid w:val="00EB7C0D"/>
    <w:rsid w:val="00EC11F8"/>
    <w:rsid w:val="00EC1255"/>
    <w:rsid w:val="00EC143D"/>
    <w:rsid w:val="00EC172D"/>
    <w:rsid w:val="00EC2341"/>
    <w:rsid w:val="00EC25F1"/>
    <w:rsid w:val="00EC27B1"/>
    <w:rsid w:val="00EC2832"/>
    <w:rsid w:val="00EC4263"/>
    <w:rsid w:val="00EC446D"/>
    <w:rsid w:val="00EC4718"/>
    <w:rsid w:val="00EC484D"/>
    <w:rsid w:val="00EC4F2D"/>
    <w:rsid w:val="00EC5889"/>
    <w:rsid w:val="00EC5A53"/>
    <w:rsid w:val="00EC6054"/>
    <w:rsid w:val="00EC60B0"/>
    <w:rsid w:val="00EC61F3"/>
    <w:rsid w:val="00EC6A2F"/>
    <w:rsid w:val="00EC6AAD"/>
    <w:rsid w:val="00EC76C3"/>
    <w:rsid w:val="00EC79F7"/>
    <w:rsid w:val="00ED019D"/>
    <w:rsid w:val="00ED0827"/>
    <w:rsid w:val="00ED0937"/>
    <w:rsid w:val="00ED0F13"/>
    <w:rsid w:val="00ED0F87"/>
    <w:rsid w:val="00ED176C"/>
    <w:rsid w:val="00ED272B"/>
    <w:rsid w:val="00ED31F4"/>
    <w:rsid w:val="00ED33CB"/>
    <w:rsid w:val="00ED343C"/>
    <w:rsid w:val="00ED49C1"/>
    <w:rsid w:val="00ED5021"/>
    <w:rsid w:val="00ED5DB9"/>
    <w:rsid w:val="00ED5DEB"/>
    <w:rsid w:val="00ED6837"/>
    <w:rsid w:val="00ED7076"/>
    <w:rsid w:val="00ED71FA"/>
    <w:rsid w:val="00ED7316"/>
    <w:rsid w:val="00ED7BCA"/>
    <w:rsid w:val="00EE00E8"/>
    <w:rsid w:val="00EE053E"/>
    <w:rsid w:val="00EE090A"/>
    <w:rsid w:val="00EE112A"/>
    <w:rsid w:val="00EE18D1"/>
    <w:rsid w:val="00EE3E06"/>
    <w:rsid w:val="00EE3FEA"/>
    <w:rsid w:val="00EE42CF"/>
    <w:rsid w:val="00EE44A9"/>
    <w:rsid w:val="00EE4586"/>
    <w:rsid w:val="00EE50B4"/>
    <w:rsid w:val="00EE6137"/>
    <w:rsid w:val="00EE671D"/>
    <w:rsid w:val="00EE6981"/>
    <w:rsid w:val="00EE6C1A"/>
    <w:rsid w:val="00EF00F7"/>
    <w:rsid w:val="00EF0951"/>
    <w:rsid w:val="00EF10D7"/>
    <w:rsid w:val="00EF1DF8"/>
    <w:rsid w:val="00EF2017"/>
    <w:rsid w:val="00EF2716"/>
    <w:rsid w:val="00EF2A19"/>
    <w:rsid w:val="00EF32CE"/>
    <w:rsid w:val="00EF3473"/>
    <w:rsid w:val="00EF3622"/>
    <w:rsid w:val="00EF4A27"/>
    <w:rsid w:val="00EF4C7C"/>
    <w:rsid w:val="00EF6DB6"/>
    <w:rsid w:val="00EF6E33"/>
    <w:rsid w:val="00EF7983"/>
    <w:rsid w:val="00EF7BE4"/>
    <w:rsid w:val="00EF7E05"/>
    <w:rsid w:val="00F00A77"/>
    <w:rsid w:val="00F04580"/>
    <w:rsid w:val="00F0511B"/>
    <w:rsid w:val="00F05B74"/>
    <w:rsid w:val="00F069A5"/>
    <w:rsid w:val="00F06DCB"/>
    <w:rsid w:val="00F0721E"/>
    <w:rsid w:val="00F07B31"/>
    <w:rsid w:val="00F118DF"/>
    <w:rsid w:val="00F1195F"/>
    <w:rsid w:val="00F11A7A"/>
    <w:rsid w:val="00F11C5C"/>
    <w:rsid w:val="00F121CC"/>
    <w:rsid w:val="00F12892"/>
    <w:rsid w:val="00F13680"/>
    <w:rsid w:val="00F1380D"/>
    <w:rsid w:val="00F14FD4"/>
    <w:rsid w:val="00F15430"/>
    <w:rsid w:val="00F15715"/>
    <w:rsid w:val="00F15B15"/>
    <w:rsid w:val="00F162B3"/>
    <w:rsid w:val="00F16341"/>
    <w:rsid w:val="00F1638D"/>
    <w:rsid w:val="00F16CFF"/>
    <w:rsid w:val="00F16D16"/>
    <w:rsid w:val="00F16F35"/>
    <w:rsid w:val="00F17018"/>
    <w:rsid w:val="00F17D90"/>
    <w:rsid w:val="00F206C2"/>
    <w:rsid w:val="00F20F63"/>
    <w:rsid w:val="00F214AD"/>
    <w:rsid w:val="00F21626"/>
    <w:rsid w:val="00F2195D"/>
    <w:rsid w:val="00F21A08"/>
    <w:rsid w:val="00F21A5B"/>
    <w:rsid w:val="00F220BD"/>
    <w:rsid w:val="00F230DF"/>
    <w:rsid w:val="00F23A5C"/>
    <w:rsid w:val="00F2417C"/>
    <w:rsid w:val="00F2473F"/>
    <w:rsid w:val="00F2490A"/>
    <w:rsid w:val="00F24FF9"/>
    <w:rsid w:val="00F2576C"/>
    <w:rsid w:val="00F259E0"/>
    <w:rsid w:val="00F25A14"/>
    <w:rsid w:val="00F25A57"/>
    <w:rsid w:val="00F26079"/>
    <w:rsid w:val="00F26443"/>
    <w:rsid w:val="00F27B22"/>
    <w:rsid w:val="00F27D55"/>
    <w:rsid w:val="00F30823"/>
    <w:rsid w:val="00F308F4"/>
    <w:rsid w:val="00F311A5"/>
    <w:rsid w:val="00F31606"/>
    <w:rsid w:val="00F3199C"/>
    <w:rsid w:val="00F32000"/>
    <w:rsid w:val="00F3228E"/>
    <w:rsid w:val="00F32422"/>
    <w:rsid w:val="00F3276F"/>
    <w:rsid w:val="00F328B2"/>
    <w:rsid w:val="00F330B8"/>
    <w:rsid w:val="00F336BE"/>
    <w:rsid w:val="00F33994"/>
    <w:rsid w:val="00F34466"/>
    <w:rsid w:val="00F34716"/>
    <w:rsid w:val="00F34C5F"/>
    <w:rsid w:val="00F34D8A"/>
    <w:rsid w:val="00F35E2A"/>
    <w:rsid w:val="00F360A5"/>
    <w:rsid w:val="00F36E18"/>
    <w:rsid w:val="00F370DE"/>
    <w:rsid w:val="00F403DB"/>
    <w:rsid w:val="00F4125F"/>
    <w:rsid w:val="00F41319"/>
    <w:rsid w:val="00F41DD5"/>
    <w:rsid w:val="00F426F7"/>
    <w:rsid w:val="00F4270C"/>
    <w:rsid w:val="00F42A5E"/>
    <w:rsid w:val="00F42F80"/>
    <w:rsid w:val="00F4399A"/>
    <w:rsid w:val="00F43D9B"/>
    <w:rsid w:val="00F43D9D"/>
    <w:rsid w:val="00F455D3"/>
    <w:rsid w:val="00F45CA1"/>
    <w:rsid w:val="00F46064"/>
    <w:rsid w:val="00F461D6"/>
    <w:rsid w:val="00F465D7"/>
    <w:rsid w:val="00F46E13"/>
    <w:rsid w:val="00F46E2F"/>
    <w:rsid w:val="00F475DE"/>
    <w:rsid w:val="00F4788D"/>
    <w:rsid w:val="00F50004"/>
    <w:rsid w:val="00F507AB"/>
    <w:rsid w:val="00F51D1F"/>
    <w:rsid w:val="00F52A64"/>
    <w:rsid w:val="00F53173"/>
    <w:rsid w:val="00F53341"/>
    <w:rsid w:val="00F54753"/>
    <w:rsid w:val="00F54E83"/>
    <w:rsid w:val="00F54ECB"/>
    <w:rsid w:val="00F55578"/>
    <w:rsid w:val="00F55B3D"/>
    <w:rsid w:val="00F56B3F"/>
    <w:rsid w:val="00F56D63"/>
    <w:rsid w:val="00F56E29"/>
    <w:rsid w:val="00F57A6B"/>
    <w:rsid w:val="00F57DA9"/>
    <w:rsid w:val="00F57E31"/>
    <w:rsid w:val="00F57E84"/>
    <w:rsid w:val="00F57F61"/>
    <w:rsid w:val="00F60BE6"/>
    <w:rsid w:val="00F61664"/>
    <w:rsid w:val="00F61E67"/>
    <w:rsid w:val="00F62822"/>
    <w:rsid w:val="00F62BEC"/>
    <w:rsid w:val="00F62D08"/>
    <w:rsid w:val="00F64015"/>
    <w:rsid w:val="00F64108"/>
    <w:rsid w:val="00F64174"/>
    <w:rsid w:val="00F642CC"/>
    <w:rsid w:val="00F64B09"/>
    <w:rsid w:val="00F64E32"/>
    <w:rsid w:val="00F6511B"/>
    <w:rsid w:val="00F6584D"/>
    <w:rsid w:val="00F659B6"/>
    <w:rsid w:val="00F66247"/>
    <w:rsid w:val="00F664E2"/>
    <w:rsid w:val="00F66D72"/>
    <w:rsid w:val="00F67E94"/>
    <w:rsid w:val="00F71AA2"/>
    <w:rsid w:val="00F71C76"/>
    <w:rsid w:val="00F72208"/>
    <w:rsid w:val="00F722C7"/>
    <w:rsid w:val="00F723D7"/>
    <w:rsid w:val="00F72B1E"/>
    <w:rsid w:val="00F73C1F"/>
    <w:rsid w:val="00F73D58"/>
    <w:rsid w:val="00F75571"/>
    <w:rsid w:val="00F75939"/>
    <w:rsid w:val="00F7611F"/>
    <w:rsid w:val="00F769F3"/>
    <w:rsid w:val="00F773DE"/>
    <w:rsid w:val="00F77746"/>
    <w:rsid w:val="00F7797F"/>
    <w:rsid w:val="00F77D8C"/>
    <w:rsid w:val="00F80375"/>
    <w:rsid w:val="00F803C1"/>
    <w:rsid w:val="00F81FB9"/>
    <w:rsid w:val="00F82149"/>
    <w:rsid w:val="00F82C29"/>
    <w:rsid w:val="00F83074"/>
    <w:rsid w:val="00F8314F"/>
    <w:rsid w:val="00F832DD"/>
    <w:rsid w:val="00F83617"/>
    <w:rsid w:val="00F8391B"/>
    <w:rsid w:val="00F839EF"/>
    <w:rsid w:val="00F83F3E"/>
    <w:rsid w:val="00F84190"/>
    <w:rsid w:val="00F84569"/>
    <w:rsid w:val="00F84AA2"/>
    <w:rsid w:val="00F84C35"/>
    <w:rsid w:val="00F853A2"/>
    <w:rsid w:val="00F857DD"/>
    <w:rsid w:val="00F85FB0"/>
    <w:rsid w:val="00F87007"/>
    <w:rsid w:val="00F87752"/>
    <w:rsid w:val="00F87D65"/>
    <w:rsid w:val="00F87EDE"/>
    <w:rsid w:val="00F87EFF"/>
    <w:rsid w:val="00F90556"/>
    <w:rsid w:val="00F913E8"/>
    <w:rsid w:val="00F915A2"/>
    <w:rsid w:val="00F91626"/>
    <w:rsid w:val="00F9204D"/>
    <w:rsid w:val="00F92D01"/>
    <w:rsid w:val="00F93657"/>
    <w:rsid w:val="00F93820"/>
    <w:rsid w:val="00F95003"/>
    <w:rsid w:val="00F95485"/>
    <w:rsid w:val="00F97246"/>
    <w:rsid w:val="00F97527"/>
    <w:rsid w:val="00F975CD"/>
    <w:rsid w:val="00F97A24"/>
    <w:rsid w:val="00FA0151"/>
    <w:rsid w:val="00FA072A"/>
    <w:rsid w:val="00FA0855"/>
    <w:rsid w:val="00FA08C9"/>
    <w:rsid w:val="00FA0ED0"/>
    <w:rsid w:val="00FA1034"/>
    <w:rsid w:val="00FA16D2"/>
    <w:rsid w:val="00FA2292"/>
    <w:rsid w:val="00FA4299"/>
    <w:rsid w:val="00FA4366"/>
    <w:rsid w:val="00FA4573"/>
    <w:rsid w:val="00FA4695"/>
    <w:rsid w:val="00FA4D35"/>
    <w:rsid w:val="00FA4E0C"/>
    <w:rsid w:val="00FA5B79"/>
    <w:rsid w:val="00FA5BF1"/>
    <w:rsid w:val="00FA6C49"/>
    <w:rsid w:val="00FA72DA"/>
    <w:rsid w:val="00FA778A"/>
    <w:rsid w:val="00FB000F"/>
    <w:rsid w:val="00FB0568"/>
    <w:rsid w:val="00FB0DED"/>
    <w:rsid w:val="00FB1416"/>
    <w:rsid w:val="00FB2739"/>
    <w:rsid w:val="00FB389F"/>
    <w:rsid w:val="00FB401A"/>
    <w:rsid w:val="00FB425B"/>
    <w:rsid w:val="00FB430C"/>
    <w:rsid w:val="00FB48F3"/>
    <w:rsid w:val="00FB4CFD"/>
    <w:rsid w:val="00FB4FC5"/>
    <w:rsid w:val="00FB5AC9"/>
    <w:rsid w:val="00FB5E6D"/>
    <w:rsid w:val="00FB61B9"/>
    <w:rsid w:val="00FB62AD"/>
    <w:rsid w:val="00FB67E1"/>
    <w:rsid w:val="00FB6A76"/>
    <w:rsid w:val="00FB6D95"/>
    <w:rsid w:val="00FB7006"/>
    <w:rsid w:val="00FB771D"/>
    <w:rsid w:val="00FC0B0A"/>
    <w:rsid w:val="00FC0F26"/>
    <w:rsid w:val="00FC13B9"/>
    <w:rsid w:val="00FC15A0"/>
    <w:rsid w:val="00FC18F7"/>
    <w:rsid w:val="00FC23DB"/>
    <w:rsid w:val="00FC2B2D"/>
    <w:rsid w:val="00FC2DA6"/>
    <w:rsid w:val="00FC3BB7"/>
    <w:rsid w:val="00FC4284"/>
    <w:rsid w:val="00FC4AF3"/>
    <w:rsid w:val="00FC5660"/>
    <w:rsid w:val="00FC5A1D"/>
    <w:rsid w:val="00FC5C90"/>
    <w:rsid w:val="00FC5CB5"/>
    <w:rsid w:val="00FC6DB3"/>
    <w:rsid w:val="00FC715B"/>
    <w:rsid w:val="00FC71CA"/>
    <w:rsid w:val="00FC7964"/>
    <w:rsid w:val="00FD08CC"/>
    <w:rsid w:val="00FD0D9C"/>
    <w:rsid w:val="00FD0EBF"/>
    <w:rsid w:val="00FD0EF3"/>
    <w:rsid w:val="00FD12D3"/>
    <w:rsid w:val="00FD1D87"/>
    <w:rsid w:val="00FD2009"/>
    <w:rsid w:val="00FD21E2"/>
    <w:rsid w:val="00FD2394"/>
    <w:rsid w:val="00FD26DB"/>
    <w:rsid w:val="00FD2A35"/>
    <w:rsid w:val="00FD31EC"/>
    <w:rsid w:val="00FD3850"/>
    <w:rsid w:val="00FD3D9F"/>
    <w:rsid w:val="00FD44AF"/>
    <w:rsid w:val="00FD54BD"/>
    <w:rsid w:val="00FD5DB1"/>
    <w:rsid w:val="00FD5FC0"/>
    <w:rsid w:val="00FD635F"/>
    <w:rsid w:val="00FD6DC6"/>
    <w:rsid w:val="00FD746D"/>
    <w:rsid w:val="00FD74A0"/>
    <w:rsid w:val="00FD7D3C"/>
    <w:rsid w:val="00FD7D77"/>
    <w:rsid w:val="00FD7FD6"/>
    <w:rsid w:val="00FE05EC"/>
    <w:rsid w:val="00FE06B7"/>
    <w:rsid w:val="00FE0713"/>
    <w:rsid w:val="00FE07FF"/>
    <w:rsid w:val="00FE0D79"/>
    <w:rsid w:val="00FE1958"/>
    <w:rsid w:val="00FE1962"/>
    <w:rsid w:val="00FE2322"/>
    <w:rsid w:val="00FE254A"/>
    <w:rsid w:val="00FE31AC"/>
    <w:rsid w:val="00FE367B"/>
    <w:rsid w:val="00FE3824"/>
    <w:rsid w:val="00FE3879"/>
    <w:rsid w:val="00FE45F1"/>
    <w:rsid w:val="00FE4D14"/>
    <w:rsid w:val="00FE4F6F"/>
    <w:rsid w:val="00FE4FEA"/>
    <w:rsid w:val="00FE5357"/>
    <w:rsid w:val="00FE75D4"/>
    <w:rsid w:val="00FF032E"/>
    <w:rsid w:val="00FF038E"/>
    <w:rsid w:val="00FF0EB8"/>
    <w:rsid w:val="00FF13F8"/>
    <w:rsid w:val="00FF1A87"/>
    <w:rsid w:val="00FF1FCC"/>
    <w:rsid w:val="00FF25B8"/>
    <w:rsid w:val="00FF274F"/>
    <w:rsid w:val="00FF393F"/>
    <w:rsid w:val="00FF3D28"/>
    <w:rsid w:val="00FF41CE"/>
    <w:rsid w:val="00FF4499"/>
    <w:rsid w:val="00FF45FD"/>
    <w:rsid w:val="00FF4DC4"/>
    <w:rsid w:val="00FF4F67"/>
    <w:rsid w:val="00FF5C1E"/>
    <w:rsid w:val="00FF6244"/>
    <w:rsid w:val="00FF67E2"/>
    <w:rsid w:val="00FF72B9"/>
    <w:rsid w:val="00FF76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A5A779"/>
  <w15:docId w15:val="{77EA4827-E514-45D3-976F-B53AE593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9C3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876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76ED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76ED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07B6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07B6"/>
    <w:pPr>
      <w:keepNext/>
      <w:keepLines/>
      <w:spacing w:before="40" w:after="0"/>
      <w:outlineLvl w:val="4"/>
    </w:pPr>
    <w:rPr>
      <w:rFonts w:ascii="Calibri Light" w:eastAsia="Times New Roman" w:hAnsi="Calibri Light"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3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qFormat/>
    <w:rsid w:val="004C3591"/>
  </w:style>
  <w:style w:type="paragraph" w:styleId="Piedepgina">
    <w:name w:val="footer"/>
    <w:basedOn w:val="Normal"/>
    <w:link w:val="PiedepginaCar"/>
    <w:uiPriority w:val="99"/>
    <w:unhideWhenUsed/>
    <w:rsid w:val="004C3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591"/>
  </w:style>
  <w:style w:type="paragraph" w:styleId="Textoindependiente">
    <w:name w:val="Body Text"/>
    <w:basedOn w:val="Normal"/>
    <w:link w:val="TextoindependienteCar"/>
    <w:rsid w:val="001014DB"/>
    <w:pPr>
      <w:spacing w:after="140" w:line="288" w:lineRule="auto"/>
    </w:pPr>
    <w:rPr>
      <w:rFonts w:cs="Calibri"/>
      <w:kern w:val="0"/>
    </w:rPr>
  </w:style>
  <w:style w:type="character" w:customStyle="1" w:styleId="TextoindependienteCar">
    <w:name w:val="Texto independiente Car"/>
    <w:link w:val="Textoindependiente"/>
    <w:rsid w:val="001014DB"/>
    <w:rPr>
      <w:rFonts w:ascii="Calibri" w:eastAsia="Calibri" w:hAnsi="Calibri" w:cs="Calibri"/>
      <w:kern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14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1014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BE044F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FA4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conformatoprevioCar">
    <w:name w:val="HTML con formato previo Car"/>
    <w:link w:val="HTMLconformatoprevio"/>
    <w:uiPriority w:val="99"/>
    <w:rsid w:val="00FA4D35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A13">
    <w:name w:val="A13"/>
    <w:uiPriority w:val="99"/>
    <w:rsid w:val="00FB2739"/>
    <w:rPr>
      <w:color w:val="000000"/>
      <w:u w:val="single"/>
    </w:rPr>
  </w:style>
  <w:style w:type="table" w:styleId="Tablaconcuadrcula">
    <w:name w:val="Table Grid"/>
    <w:basedOn w:val="Tablanormal"/>
    <w:uiPriority w:val="39"/>
    <w:rsid w:val="002E5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0876ED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2Car">
    <w:name w:val="Título 2 Car"/>
    <w:link w:val="Ttulo2"/>
    <w:uiPriority w:val="9"/>
    <w:rsid w:val="000876ED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ar">
    <w:name w:val="Título 3 Car"/>
    <w:link w:val="Ttulo3"/>
    <w:uiPriority w:val="9"/>
    <w:rsid w:val="000876ED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Lista">
    <w:name w:val="List"/>
    <w:basedOn w:val="Normal"/>
    <w:uiPriority w:val="99"/>
    <w:unhideWhenUsed/>
    <w:rsid w:val="000876E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0876ED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0876ED"/>
    <w:pPr>
      <w:ind w:left="849" w:hanging="283"/>
      <w:contextualSpacing/>
    </w:pPr>
  </w:style>
  <w:style w:type="paragraph" w:styleId="Listaconvietas">
    <w:name w:val="List Bullet"/>
    <w:basedOn w:val="Normal"/>
    <w:uiPriority w:val="99"/>
    <w:unhideWhenUsed/>
    <w:rsid w:val="000876ED"/>
    <w:pPr>
      <w:numPr>
        <w:numId w:val="8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0876ED"/>
    <w:pPr>
      <w:numPr>
        <w:numId w:val="82"/>
      </w:numPr>
      <w:tabs>
        <w:tab w:val="clear" w:pos="643"/>
        <w:tab w:val="num" w:pos="360"/>
      </w:tabs>
      <w:ind w:left="0" w:firstLine="0"/>
      <w:contextualSpacing/>
    </w:pPr>
  </w:style>
  <w:style w:type="paragraph" w:styleId="Listaconvietas3">
    <w:name w:val="List Bullet 3"/>
    <w:basedOn w:val="Normal"/>
    <w:uiPriority w:val="99"/>
    <w:unhideWhenUsed/>
    <w:rsid w:val="000876ED"/>
    <w:pPr>
      <w:numPr>
        <w:numId w:val="83"/>
      </w:numPr>
      <w:contextualSpacing/>
    </w:pPr>
  </w:style>
  <w:style w:type="paragraph" w:styleId="Continuarlista">
    <w:name w:val="List Continue"/>
    <w:basedOn w:val="Normal"/>
    <w:uiPriority w:val="99"/>
    <w:unhideWhenUsed/>
    <w:rsid w:val="000876E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unhideWhenUsed/>
    <w:rsid w:val="000876ED"/>
    <w:pPr>
      <w:spacing w:after="120"/>
      <w:ind w:left="566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0876ED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876E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876ED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0876E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0876ED"/>
  </w:style>
  <w:style w:type="character" w:customStyle="1" w:styleId="Ttulo4Car">
    <w:name w:val="Título 4 Car"/>
    <w:link w:val="Ttulo4"/>
    <w:uiPriority w:val="9"/>
    <w:rsid w:val="00CD07B6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ar">
    <w:name w:val="Título 5 Car"/>
    <w:link w:val="Ttulo5"/>
    <w:uiPriority w:val="9"/>
    <w:rsid w:val="00CD07B6"/>
    <w:rPr>
      <w:rFonts w:ascii="Calibri Light" w:eastAsia="Times New Roman" w:hAnsi="Calibri Light" w:cs="Times New Roman"/>
      <w:color w:val="2F5496"/>
    </w:rPr>
  </w:style>
  <w:style w:type="paragraph" w:styleId="Listaconvietas4">
    <w:name w:val="List Bullet 4"/>
    <w:basedOn w:val="Normal"/>
    <w:uiPriority w:val="99"/>
    <w:unhideWhenUsed/>
    <w:rsid w:val="00CD07B6"/>
    <w:pPr>
      <w:numPr>
        <w:numId w:val="95"/>
      </w:numPr>
      <w:contextualSpacing/>
    </w:pPr>
  </w:style>
  <w:style w:type="paragraph" w:styleId="Lista4">
    <w:name w:val="List 4"/>
    <w:basedOn w:val="Normal"/>
    <w:uiPriority w:val="99"/>
    <w:unhideWhenUsed/>
    <w:rsid w:val="00F71AA2"/>
    <w:pPr>
      <w:ind w:left="1132" w:hanging="283"/>
      <w:contextualSpacing/>
    </w:pPr>
  </w:style>
  <w:style w:type="paragraph" w:styleId="Listaconvietas5">
    <w:name w:val="List Bullet 5"/>
    <w:basedOn w:val="Normal"/>
    <w:uiPriority w:val="99"/>
    <w:unhideWhenUsed/>
    <w:rsid w:val="00F71AA2"/>
    <w:pPr>
      <w:numPr>
        <w:numId w:val="146"/>
      </w:numPr>
      <w:contextualSpacing/>
    </w:pPr>
  </w:style>
  <w:style w:type="paragraph" w:styleId="Continuarlista3">
    <w:name w:val="List Continue 3"/>
    <w:basedOn w:val="Normal"/>
    <w:uiPriority w:val="99"/>
    <w:unhideWhenUsed/>
    <w:rsid w:val="00F71AA2"/>
    <w:pPr>
      <w:spacing w:after="120"/>
      <w:ind w:left="849"/>
      <w:contextualSpacing/>
    </w:pPr>
  </w:style>
  <w:style w:type="paragraph" w:styleId="NormalWeb">
    <w:name w:val="Normal (Web)"/>
    <w:basedOn w:val="Normal"/>
    <w:uiPriority w:val="99"/>
    <w:unhideWhenUsed/>
    <w:rsid w:val="002323D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320F9"/>
    <w:rPr>
      <w:color w:val="0563C1" w:themeColor="hyperlink"/>
      <w:u w:val="single"/>
    </w:rPr>
  </w:style>
  <w:style w:type="character" w:customStyle="1" w:styleId="object">
    <w:name w:val="object"/>
    <w:basedOn w:val="Fuentedeprrafopredeter"/>
    <w:rsid w:val="00BC4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OneDrive\Escritorio\ops\plantilla\plantilla%20masculin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E1A9A-4DF6-4D63-9AA0-3595AFF5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masculina</Template>
  <TotalTime>6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alejandro enrique portilla zamora</cp:lastModifiedBy>
  <cp:revision>5</cp:revision>
  <cp:lastPrinted>2026-04-06T20:48:00Z</cp:lastPrinted>
  <dcterms:created xsi:type="dcterms:W3CDTF">2026-04-08T20:32:00Z</dcterms:created>
  <dcterms:modified xsi:type="dcterms:W3CDTF">2026-04-11T13:54:00Z</dcterms:modified>
</cp:coreProperties>
</file>